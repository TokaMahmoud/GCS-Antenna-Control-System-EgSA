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DED9" w14:textId="5D7F64CD" w:rsidR="00C47926" w:rsidRPr="00D87AEE" w:rsidRDefault="00AB329B" w:rsidP="00FE524D">
      <w:pPr>
        <w:pStyle w:val="ListParagraph"/>
        <w:ind w:left="379" w:right="-86"/>
        <w:jc w:val="center"/>
        <w:rPr>
          <w:rFonts w:ascii="Sakkal Majalla" w:hAnsi="Sakkal Majalla" w:cs="Sakkal Majalla"/>
          <w:noProof/>
          <w:color w:val="000000"/>
          <w:sz w:val="32"/>
          <w:szCs w:val="32"/>
        </w:rPr>
      </w:pPr>
      <w:bookmarkStart w:id="0" w:name="_Hlk114678365"/>
      <w:r w:rsidRPr="00D87AEE">
        <w:rPr>
          <w:rFonts w:ascii="Sakkal Majalla" w:hAnsi="Sakkal Majalla" w:cs="Sakkal Majalla"/>
          <w:b/>
          <w:bCs/>
          <w:noProof/>
          <w:sz w:val="36"/>
          <w:szCs w:val="36"/>
        </w:rPr>
        <w:drawing>
          <wp:inline distT="0" distB="0" distL="0" distR="0" wp14:anchorId="0DFB0CC0" wp14:editId="1FA332EC">
            <wp:extent cx="824865" cy="86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F86A" w14:textId="118E672A" w:rsidR="00F20D53" w:rsidRPr="00D87AEE" w:rsidRDefault="00F20D53" w:rsidP="00853C0A">
      <w:pPr>
        <w:pStyle w:val="ListParagraph"/>
        <w:ind w:left="379" w:right="-86"/>
        <w:jc w:val="center"/>
        <w:rPr>
          <w:rFonts w:ascii="Sakkal Majalla" w:hAnsi="Sakkal Majalla" w:cs="Sakkal Majalla"/>
          <w:noProof/>
          <w:color w:val="000000"/>
          <w:sz w:val="28"/>
          <w:szCs w:val="28"/>
        </w:rPr>
      </w:pPr>
    </w:p>
    <w:p w14:paraId="1F1880D0" w14:textId="77777777" w:rsidR="00AB329B" w:rsidRPr="00D87AEE" w:rsidRDefault="00AB329B" w:rsidP="00853C0A">
      <w:pPr>
        <w:pStyle w:val="ListParagraph"/>
        <w:ind w:left="379" w:right="-86"/>
        <w:jc w:val="center"/>
        <w:rPr>
          <w:rFonts w:ascii="Sakkal Majalla" w:hAnsi="Sakkal Majalla" w:cs="Sakkal Majalla"/>
          <w:noProof/>
          <w:color w:val="000000"/>
          <w:sz w:val="28"/>
          <w:szCs w:val="28"/>
        </w:rPr>
      </w:pPr>
    </w:p>
    <w:p w14:paraId="183FC96D" w14:textId="036E95C1" w:rsidR="00AB329B" w:rsidRPr="00FE524D" w:rsidRDefault="00F54BF2" w:rsidP="00FE524D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000000" w:themeColor="text1"/>
          <w:sz w:val="36"/>
          <w:szCs w:val="36"/>
        </w:rPr>
      </w:pPr>
      <w:r w:rsidRPr="00FE524D">
        <w:rPr>
          <w:rFonts w:ascii="Sakkal Majalla" w:hAnsi="Sakkal Majalla" w:cs="Sakkal Majalla"/>
          <w:b/>
          <w:bCs/>
          <w:noProof/>
          <w:color w:val="000000" w:themeColor="text1"/>
          <w:sz w:val="36"/>
          <w:szCs w:val="36"/>
        </w:rPr>
        <w:t>Mansoura University</w:t>
      </w:r>
    </w:p>
    <w:p w14:paraId="798F6C7E" w14:textId="17D3E819" w:rsidR="00F20D53" w:rsidRPr="00FE524D" w:rsidRDefault="00F20D53" w:rsidP="00FE524D">
      <w:pPr>
        <w:pStyle w:val="ListParagraph"/>
        <w:tabs>
          <w:tab w:val="left" w:pos="3780"/>
        </w:tabs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</w:pPr>
      <w:r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 xml:space="preserve">Faculty </w:t>
      </w:r>
      <w:r w:rsidR="00F54BF2"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>Of Eng</w:t>
      </w:r>
      <w:r w:rsidR="004125F3"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>i</w:t>
      </w:r>
      <w:r w:rsidR="00F54BF2"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>neering – Computer and Control Systems Department</w:t>
      </w:r>
    </w:p>
    <w:p w14:paraId="1E22BF06" w14:textId="76BB79EB" w:rsidR="00F20D53" w:rsidRPr="00FE524D" w:rsidRDefault="004125F3" w:rsidP="00FE524D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</w:pPr>
      <w:r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>T28</w:t>
      </w:r>
    </w:p>
    <w:p w14:paraId="114119EB" w14:textId="77777777" w:rsidR="00AB329B" w:rsidRPr="00D87AEE" w:rsidRDefault="00AB329B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2"/>
          <w:szCs w:val="32"/>
        </w:rPr>
      </w:pPr>
    </w:p>
    <w:p w14:paraId="285EB282" w14:textId="7B4AE99B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i/>
          <w:iCs/>
          <w:noProof/>
          <w:color w:val="000000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i/>
          <w:iCs/>
          <w:noProof/>
          <w:color w:val="000000"/>
          <w:sz w:val="28"/>
          <w:szCs w:val="28"/>
        </w:rPr>
        <w:t>Report about</w:t>
      </w:r>
      <w:r w:rsidR="00FF6801" w:rsidRPr="00D87AEE">
        <w:rPr>
          <w:rFonts w:ascii="Sakkal Majalla" w:hAnsi="Sakkal Majalla" w:cs="Sakkal Majalla"/>
          <w:b/>
          <w:bCs/>
          <w:i/>
          <w:iCs/>
          <w:noProof/>
          <w:color w:val="000000"/>
          <w:sz w:val="28"/>
          <w:szCs w:val="28"/>
        </w:rPr>
        <w:t xml:space="preserve"> training Project</w:t>
      </w:r>
    </w:p>
    <w:p w14:paraId="37A0508F" w14:textId="03F0D70C" w:rsidR="00F20D53" w:rsidRPr="00FE524D" w:rsidRDefault="004125F3" w:rsidP="00853C0A">
      <w:pPr>
        <w:pStyle w:val="ListParagraph"/>
        <w:tabs>
          <w:tab w:val="left" w:pos="3780"/>
        </w:tabs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</w:pPr>
      <w:r w:rsidRPr="00FE524D">
        <w:rPr>
          <w:rFonts w:ascii="Sakkal Majalla" w:hAnsi="Sakkal Majalla" w:cs="Sakkal Majalla"/>
          <w:b/>
          <w:bCs/>
          <w:noProof/>
          <w:color w:val="000000" w:themeColor="text1"/>
          <w:sz w:val="32"/>
          <w:szCs w:val="32"/>
        </w:rPr>
        <w:t>GCS Antenna Control System</w:t>
      </w:r>
    </w:p>
    <w:p w14:paraId="6187786A" w14:textId="53E0B265" w:rsidR="00F20D53" w:rsidRPr="00D87AEE" w:rsidRDefault="00F20D53" w:rsidP="00853C0A">
      <w:pPr>
        <w:jc w:val="center"/>
        <w:rPr>
          <w:rFonts w:ascii="Sakkal Majalla" w:hAnsi="Sakkal Majalla" w:cs="Sakkal Majalla"/>
          <w:b/>
          <w:bCs/>
          <w:i/>
          <w:iCs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i/>
          <w:iCs/>
          <w:sz w:val="28"/>
          <w:szCs w:val="28"/>
        </w:rPr>
        <w:t>Prepared By</w:t>
      </w:r>
    </w:p>
    <w:p w14:paraId="5C6C584C" w14:textId="3C324E4C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  <w:r w:rsidRPr="00D87AEE"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513344" behindDoc="0" locked="0" layoutInCell="1" allowOverlap="1" wp14:anchorId="7EE918B3" wp14:editId="4E84798C">
                <wp:simplePos x="0" y="0"/>
                <wp:positionH relativeFrom="margin">
                  <wp:posOffset>1993900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1397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A83B8" w14:textId="33BD3470" w:rsidR="00F20D53" w:rsidRPr="00FE524D" w:rsidRDefault="00F20D53" w:rsidP="00FE524D">
                            <w:pPr>
                              <w:jc w:val="right"/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1- </w:t>
                            </w:r>
                            <w:r w:rsidR="004125F3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Abdelrahman Sedky</w:t>
                            </w:r>
                          </w:p>
                          <w:p w14:paraId="1D541E3D" w14:textId="30EBA684" w:rsidR="00F20D53" w:rsidRPr="00FE524D" w:rsidRDefault="00F20D53" w:rsidP="00FE524D">
                            <w:pPr>
                              <w:jc w:val="right"/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2- </w:t>
                            </w:r>
                            <w:r w:rsidR="004125F3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Ahmed </w:t>
                            </w:r>
                            <w:proofErr w:type="spellStart"/>
                            <w:r w:rsidR="004125F3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Maged</w:t>
                            </w:r>
                            <w:proofErr w:type="spellEnd"/>
                          </w:p>
                          <w:p w14:paraId="05E9E4CB" w14:textId="33BF9AE1" w:rsidR="00F20D53" w:rsidRPr="00FE524D" w:rsidRDefault="00F20D53" w:rsidP="00FE524D">
                            <w:pPr>
                              <w:jc w:val="right"/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3- </w:t>
                            </w:r>
                            <w:r w:rsidR="00AB329B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Farha Emad</w:t>
                            </w:r>
                          </w:p>
                          <w:p w14:paraId="57B9AA1F" w14:textId="1EE53AAC" w:rsidR="00F20D53" w:rsidRPr="00FE524D" w:rsidRDefault="00F20D53" w:rsidP="00FE524D">
                            <w:pPr>
                              <w:jc w:val="right"/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4- </w:t>
                            </w:r>
                            <w:r w:rsidR="00AB329B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Mohsen </w:t>
                            </w:r>
                            <w:proofErr w:type="spellStart"/>
                            <w:r w:rsidR="00AB329B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Youssif</w:t>
                            </w:r>
                            <w:proofErr w:type="spellEnd"/>
                          </w:p>
                          <w:p w14:paraId="3C1E9D6A" w14:textId="44D69268" w:rsidR="00F20D53" w:rsidRPr="00FE524D" w:rsidRDefault="00F20D53" w:rsidP="00FE524D">
                            <w:pPr>
                              <w:jc w:val="right"/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5-</w:t>
                            </w:r>
                            <w:r w:rsidR="00AB329B" w:rsidRPr="00FE524D">
                              <w:rPr>
                                <w:rFonts w:ascii="Sakkal Majalla" w:hAnsi="Sakkal Majalla" w:cs="Sakkal Majalla"/>
                                <w:color w:val="000000" w:themeColor="text1"/>
                                <w:sz w:val="28"/>
                                <w:szCs w:val="28"/>
                              </w:rPr>
                              <w:t>Toka Mahmoud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E918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7pt;margin-top:10.6pt;width:185.9pt;height:110.6pt;z-index:2515133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QPDK/t4AAAAKAQAADwAAAAAAAAAAAAAAAABrBAAAZHJzL2Rvd25yZXYueG1sUEsFBgAAAAAEAAQA&#10;8wAAAHYFAAAAAA==&#10;">
                <v:textbox style="mso-fit-shape-to-text:t">
                  <w:txbxContent>
                    <w:p w14:paraId="428A83B8" w14:textId="33BD3470" w:rsidR="00F20D53" w:rsidRPr="00FE524D" w:rsidRDefault="00F20D53" w:rsidP="00FE524D">
                      <w:pPr>
                        <w:jc w:val="right"/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</w:pPr>
                      <w:r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1- </w:t>
                      </w:r>
                      <w:r w:rsidR="004125F3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Abdelrahman Sedky</w:t>
                      </w:r>
                    </w:p>
                    <w:p w14:paraId="1D541E3D" w14:textId="30EBA684" w:rsidR="00F20D53" w:rsidRPr="00FE524D" w:rsidRDefault="00F20D53" w:rsidP="00FE524D">
                      <w:pPr>
                        <w:jc w:val="right"/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</w:pPr>
                      <w:r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2- </w:t>
                      </w:r>
                      <w:r w:rsidR="004125F3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Ahmed </w:t>
                      </w:r>
                      <w:proofErr w:type="spellStart"/>
                      <w:r w:rsidR="004125F3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Maged</w:t>
                      </w:r>
                      <w:proofErr w:type="spellEnd"/>
                    </w:p>
                    <w:p w14:paraId="05E9E4CB" w14:textId="33BF9AE1" w:rsidR="00F20D53" w:rsidRPr="00FE524D" w:rsidRDefault="00F20D53" w:rsidP="00FE524D">
                      <w:pPr>
                        <w:jc w:val="right"/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</w:pPr>
                      <w:r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3- </w:t>
                      </w:r>
                      <w:r w:rsidR="00AB329B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Farha Emad</w:t>
                      </w:r>
                    </w:p>
                    <w:p w14:paraId="57B9AA1F" w14:textId="1EE53AAC" w:rsidR="00F20D53" w:rsidRPr="00FE524D" w:rsidRDefault="00F20D53" w:rsidP="00FE524D">
                      <w:pPr>
                        <w:jc w:val="right"/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</w:pPr>
                      <w:r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4- </w:t>
                      </w:r>
                      <w:r w:rsidR="00AB329B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 xml:space="preserve">Mohsen </w:t>
                      </w:r>
                      <w:proofErr w:type="spellStart"/>
                      <w:r w:rsidR="00AB329B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Youssif</w:t>
                      </w:r>
                      <w:proofErr w:type="spellEnd"/>
                    </w:p>
                    <w:p w14:paraId="3C1E9D6A" w14:textId="44D69268" w:rsidR="00F20D53" w:rsidRPr="00FE524D" w:rsidRDefault="00F20D53" w:rsidP="00FE524D">
                      <w:pPr>
                        <w:jc w:val="right"/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</w:pPr>
                      <w:r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5-</w:t>
                      </w:r>
                      <w:r w:rsidR="00AB329B" w:rsidRPr="00FE524D">
                        <w:rPr>
                          <w:rFonts w:ascii="Sakkal Majalla" w:hAnsi="Sakkal Majalla" w:cs="Sakkal Majalla"/>
                          <w:color w:val="000000" w:themeColor="text1"/>
                          <w:sz w:val="28"/>
                          <w:szCs w:val="28"/>
                        </w:rPr>
                        <w:t>Toka Mahmoud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83FA97" w14:textId="4C9B1A06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0DD6C029" w14:textId="54A852B2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4FD975ED" w14:textId="25B34D14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6AA0CD02" w14:textId="784F7EA5" w:rsidR="00F20D53" w:rsidRPr="00D87AEE" w:rsidRDefault="00F20D53" w:rsidP="00853C0A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1CBA865E" w14:textId="3AC17288" w:rsidR="00F20D53" w:rsidRPr="00D87AEE" w:rsidRDefault="00F20D53" w:rsidP="00FE524D">
      <w:pPr>
        <w:pStyle w:val="ListParagraph"/>
        <w:bidi w:val="0"/>
        <w:ind w:left="379" w:right="-86"/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09E76E7F" w14:textId="4976A506" w:rsidR="00F20D53" w:rsidRPr="00D87AEE" w:rsidRDefault="00F20D53" w:rsidP="00FE524D">
      <w:pPr>
        <w:jc w:val="center"/>
        <w:rPr>
          <w:rFonts w:ascii="Sakkal Majalla" w:hAnsi="Sakkal Majalla" w:cs="Sakkal Majalla"/>
          <w:b/>
          <w:bCs/>
          <w:i/>
          <w:iCs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i/>
          <w:iCs/>
          <w:sz w:val="28"/>
          <w:szCs w:val="28"/>
        </w:rPr>
        <w:t>Under Supervision of</w:t>
      </w:r>
    </w:p>
    <w:p w14:paraId="05E769F3" w14:textId="48832283" w:rsidR="00F20D53" w:rsidRPr="00FE524D" w:rsidRDefault="00F20D53" w:rsidP="00FE524D">
      <w:pPr>
        <w:jc w:val="center"/>
        <w:rPr>
          <w:rFonts w:ascii="Sakkal Majalla" w:hAnsi="Sakkal Majalla" w:cs="Sakkal Majalla"/>
          <w:b/>
          <w:bCs/>
          <w:noProof/>
          <w:color w:val="000000" w:themeColor="text1"/>
          <w:sz w:val="36"/>
          <w:szCs w:val="36"/>
        </w:rPr>
      </w:pPr>
      <w:r w:rsidRPr="00FE524D">
        <w:rPr>
          <w:rFonts w:ascii="Sakkal Majalla" w:hAnsi="Sakkal Majalla" w:cs="Sakkal Majalla"/>
          <w:b/>
          <w:bCs/>
          <w:noProof/>
          <w:color w:val="000000" w:themeColor="text1"/>
          <w:sz w:val="36"/>
          <w:szCs w:val="36"/>
        </w:rPr>
        <w:t>Eng.</w:t>
      </w:r>
      <w:r w:rsidR="00D42C1E" w:rsidRPr="00FE524D">
        <w:rPr>
          <w:rFonts w:ascii="Sakkal Majalla" w:hAnsi="Sakkal Majalla" w:cs="Sakkal Majalla"/>
          <w:b/>
          <w:bCs/>
          <w:color w:val="000000" w:themeColor="text1"/>
        </w:rPr>
        <w:t xml:space="preserve"> </w:t>
      </w:r>
      <w:r w:rsidR="00D42C1E" w:rsidRPr="00FE524D">
        <w:rPr>
          <w:rFonts w:ascii="Sakkal Majalla" w:hAnsi="Sakkal Majalla" w:cs="Sakkal Majalla"/>
          <w:b/>
          <w:bCs/>
          <w:noProof/>
          <w:color w:val="000000" w:themeColor="text1"/>
          <w:sz w:val="36"/>
          <w:szCs w:val="36"/>
        </w:rPr>
        <w:t>Hany Mohamed Anees</w:t>
      </w:r>
    </w:p>
    <w:p w14:paraId="3F50D00C" w14:textId="77777777" w:rsidR="00853C0A" w:rsidRPr="00D87AEE" w:rsidRDefault="00853C0A" w:rsidP="00FE524D">
      <w:pPr>
        <w:jc w:val="center"/>
        <w:rPr>
          <w:rFonts w:ascii="Sakkal Majalla" w:hAnsi="Sakkal Majalla" w:cs="Sakkal Majalla"/>
          <w:b/>
          <w:bCs/>
          <w:noProof/>
          <w:color w:val="FF0000"/>
          <w:sz w:val="36"/>
          <w:szCs w:val="36"/>
        </w:rPr>
      </w:pPr>
    </w:p>
    <w:p w14:paraId="4F320EEA" w14:textId="1ABABD24" w:rsidR="002C088A" w:rsidRPr="00D87AEE" w:rsidRDefault="00FE524D" w:rsidP="00FE524D">
      <w:pPr>
        <w:pStyle w:val="ListParagraph"/>
        <w:bidi w:val="0"/>
        <w:ind w:left="3979" w:right="-86"/>
        <w:rPr>
          <w:rFonts w:ascii="Sakkal Majalla" w:hAnsi="Sakkal Majalla" w:cs="Sakkal Majalla"/>
          <w:b/>
          <w:bCs/>
          <w:noProof/>
          <w:sz w:val="36"/>
          <w:szCs w:val="36"/>
        </w:rPr>
      </w:pPr>
      <w:r>
        <w:rPr>
          <w:rFonts w:ascii="Sakkal Majalla" w:hAnsi="Sakkal Majalla" w:cs="Sakkal Majalla"/>
          <w:b/>
          <w:bCs/>
          <w:noProof/>
          <w:sz w:val="36"/>
          <w:szCs w:val="36"/>
        </w:rPr>
        <w:t xml:space="preserve"> </w:t>
      </w:r>
      <w:r w:rsidR="00F20D53" w:rsidRPr="00D87AEE">
        <w:rPr>
          <w:rFonts w:ascii="Sakkal Majalla" w:hAnsi="Sakkal Majalla" w:cs="Sakkal Majalla"/>
          <w:b/>
          <w:bCs/>
          <w:noProof/>
          <w:sz w:val="36"/>
          <w:szCs w:val="36"/>
        </w:rPr>
        <w:t>September 202</w:t>
      </w:r>
      <w:r w:rsidR="00A81D67" w:rsidRPr="00D87AEE">
        <w:rPr>
          <w:rFonts w:ascii="Sakkal Majalla" w:hAnsi="Sakkal Majalla" w:cs="Sakkal Majalla"/>
          <w:b/>
          <w:bCs/>
          <w:noProof/>
          <w:sz w:val="36"/>
          <w:szCs w:val="36"/>
        </w:rPr>
        <w:t>2</w:t>
      </w:r>
    </w:p>
    <w:p w14:paraId="3560B5CC" w14:textId="77777777" w:rsidR="002C088A" w:rsidRPr="00D87AEE" w:rsidRDefault="002C088A" w:rsidP="002C088A">
      <w:pPr>
        <w:pStyle w:val="ListParagraph"/>
        <w:bidi w:val="0"/>
        <w:ind w:right="-86"/>
        <w:rPr>
          <w:rFonts w:ascii="Sakkal Majalla" w:hAnsi="Sakkal Majalla" w:cs="Sakkal Majalla"/>
          <w:b/>
          <w:bCs/>
          <w:noProof/>
          <w:sz w:val="28"/>
          <w:szCs w:val="28"/>
        </w:rPr>
      </w:pPr>
    </w:p>
    <w:p w14:paraId="0EDE978F" w14:textId="40286ECE" w:rsidR="00903188" w:rsidRPr="00D87AEE" w:rsidRDefault="00362F7F" w:rsidP="00FB7491">
      <w:pPr>
        <w:pStyle w:val="ListParagraph"/>
        <w:numPr>
          <w:ilvl w:val="0"/>
          <w:numId w:val="12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8"/>
          <w:szCs w:val="28"/>
        </w:rPr>
      </w:pPr>
      <w:r w:rsidRPr="00FB7491">
        <w:rPr>
          <w:rFonts w:ascii="Sakkal Majalla" w:hAnsi="Sakkal Majalla" w:cs="Sakkal Majall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0560" behindDoc="1" locked="0" layoutInCell="1" allowOverlap="1" wp14:anchorId="720E12F3" wp14:editId="040C7573">
            <wp:simplePos x="0" y="0"/>
            <wp:positionH relativeFrom="column">
              <wp:posOffset>4145280</wp:posOffset>
            </wp:positionH>
            <wp:positionV relativeFrom="paragraph">
              <wp:posOffset>148590</wp:posOffset>
            </wp:positionV>
            <wp:extent cx="2169160" cy="1645920"/>
            <wp:effectExtent l="0" t="0" r="2540" b="0"/>
            <wp:wrapSquare wrapText="bothSides"/>
            <wp:docPr id="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188" w:rsidRPr="00FB7491">
        <w:rPr>
          <w:rFonts w:ascii="Sakkal Majalla" w:hAnsi="Sakkal Majalla" w:cs="Sakkal Majalla"/>
          <w:b/>
          <w:bCs/>
          <w:noProof/>
          <w:sz w:val="28"/>
          <w:szCs w:val="28"/>
        </w:rPr>
        <w:t>What is the Antenna?</w:t>
      </w:r>
      <w:r w:rsidR="00903188" w:rsidRPr="00D87AEE">
        <w:rPr>
          <w:rFonts w:ascii="Sakkal Majalla" w:hAnsi="Sakkal Majalla" w:cs="Sakkal Majalla"/>
          <w:b/>
          <w:bCs/>
          <w:noProof/>
          <w:sz w:val="28"/>
          <w:szCs w:val="28"/>
        </w:rPr>
        <w:t xml:space="preserve"> </w:t>
      </w:r>
    </w:p>
    <w:p w14:paraId="2C91DA14" w14:textId="11A69ED8" w:rsidR="009E7775" w:rsidRPr="00D87AEE" w:rsidRDefault="00362F7F" w:rsidP="00362F7F">
      <w:pPr>
        <w:pStyle w:val="ListParagraph"/>
        <w:bidi w:val="0"/>
        <w:ind w:right="-86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362F7F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="00903188" w:rsidRPr="004F42BA">
        <w:rPr>
          <w:rFonts w:ascii="Sakkal Majalla" w:hAnsi="Sakkal Majalla" w:cs="Sakkal Majalla"/>
          <w:color w:val="000000"/>
          <w:sz w:val="24"/>
          <w:szCs w:val="24"/>
        </w:rPr>
        <w:t xml:space="preserve">Antenna is a structure used in transition of guided waves in a transmission line to free space </w:t>
      </w:r>
      <w:r w:rsidR="002C088A" w:rsidRPr="004F42BA">
        <w:rPr>
          <w:rFonts w:ascii="Sakkal Majalla" w:hAnsi="Sakkal Majalla" w:cs="Sakkal Majalla"/>
          <w:color w:val="000000"/>
          <w:sz w:val="24"/>
          <w:szCs w:val="24"/>
        </w:rPr>
        <w:t>propagation electromagnetic wave and vice versa.</w:t>
      </w:r>
      <w:r w:rsidR="002C088A" w:rsidRPr="00D87AEE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</w:p>
    <w:p w14:paraId="21CBBC29" w14:textId="3B356704" w:rsidR="00074562" w:rsidRPr="00D87AEE" w:rsidRDefault="00074562" w:rsidP="00074562">
      <w:pPr>
        <w:pStyle w:val="ListParagraph"/>
        <w:bidi w:val="0"/>
        <w:ind w:right="-86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0ABDD23B" w14:textId="2F36E9BE" w:rsidR="00074562" w:rsidRPr="00D87AEE" w:rsidRDefault="00074562" w:rsidP="00074562">
      <w:pPr>
        <w:pStyle w:val="ListParagraph"/>
        <w:bidi w:val="0"/>
        <w:ind w:right="-86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68B1DC5D" w14:textId="0505956F" w:rsidR="00074562" w:rsidRDefault="00074562" w:rsidP="00074562">
      <w:pPr>
        <w:pStyle w:val="ListParagraph"/>
        <w:bidi w:val="0"/>
        <w:ind w:right="-86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7D62E163" w14:textId="209CDF59" w:rsidR="001B2555" w:rsidRDefault="00142A64" w:rsidP="00631044">
      <w:pPr>
        <w:pStyle w:val="ListParagraph"/>
        <w:numPr>
          <w:ilvl w:val="0"/>
          <w:numId w:val="12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8"/>
          <w:szCs w:val="28"/>
        </w:rPr>
      </w:pPr>
      <w:r w:rsidRPr="00142A64">
        <w:rPr>
          <w:rFonts w:ascii="Sakkal Majalla" w:hAnsi="Sakkal Majalla" w:cs="Sakkal Majalla"/>
          <w:b/>
          <w:bCs/>
          <w:noProof/>
          <w:sz w:val="28"/>
          <w:szCs w:val="28"/>
        </w:rPr>
        <w:t>Project overview</w:t>
      </w:r>
      <w:r>
        <w:rPr>
          <w:rFonts w:ascii="Sakkal Majalla" w:hAnsi="Sakkal Majalla" w:cs="Sakkal Majalla"/>
          <w:b/>
          <w:bCs/>
          <w:noProof/>
          <w:sz w:val="28"/>
          <w:szCs w:val="28"/>
        </w:rPr>
        <w:t>:</w:t>
      </w:r>
    </w:p>
    <w:p w14:paraId="3D310D08" w14:textId="2D1CD12B" w:rsidR="00631044" w:rsidRDefault="00631044" w:rsidP="00631044">
      <w:pPr>
        <w:pStyle w:val="ListParagraph"/>
        <w:bidi w:val="0"/>
        <w:ind w:left="360" w:right="-86"/>
        <w:jc w:val="both"/>
        <w:rPr>
          <w:rFonts w:ascii="Sakkal Majalla" w:hAnsi="Sakkal Majalla" w:cs="Sakkal Majalla"/>
          <w:b/>
          <w:bCs/>
          <w:noProof/>
          <w:sz w:val="28"/>
          <w:szCs w:val="28"/>
        </w:rPr>
      </w:pPr>
      <w:r w:rsidRPr="00631044">
        <w:rPr>
          <w:rFonts w:ascii="Sakkal Majalla" w:hAnsi="Sakkal Majalla" w:cs="Sakkal Majalla"/>
          <w:b/>
          <w:bCs/>
          <w:noProof/>
          <w:sz w:val="28"/>
          <w:szCs w:val="28"/>
        </w:rPr>
        <w:t>antenna control system for tracking the satellite using two methods</w:t>
      </w:r>
      <w:r>
        <w:rPr>
          <w:rFonts w:ascii="Sakkal Majalla" w:hAnsi="Sakkal Majalla" w:cs="Sakkal Majalla"/>
          <w:b/>
          <w:bCs/>
          <w:noProof/>
          <w:sz w:val="28"/>
          <w:szCs w:val="28"/>
        </w:rPr>
        <w:t>:</w:t>
      </w:r>
    </w:p>
    <w:p w14:paraId="67665286" w14:textId="0A026A70" w:rsidR="004F42BA" w:rsidRPr="004F42BA" w:rsidRDefault="00631044" w:rsidP="004F42BA">
      <w:pPr>
        <w:pStyle w:val="ListParagraph"/>
        <w:numPr>
          <w:ilvl w:val="0"/>
          <w:numId w:val="31"/>
        </w:numPr>
        <w:bidi w:val="0"/>
        <w:ind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  <w:r>
        <w:rPr>
          <w:rFonts w:ascii="Sakkal Majalla" w:hAnsi="Sakkal Majalla" w:cs="Sakkal Majalla"/>
          <w:b/>
          <w:bCs/>
          <w:noProof/>
          <w:sz w:val="28"/>
          <w:szCs w:val="28"/>
        </w:rPr>
        <w:t>Auto tracking method</w:t>
      </w:r>
      <w:r w:rsidR="004F42BA">
        <w:rPr>
          <w:rFonts w:ascii="Sakkal Majalla" w:hAnsi="Sakkal Majalla" w:cs="Sakkal Majalla" w:hint="cs"/>
          <w:b/>
          <w:bCs/>
          <w:noProof/>
          <w:sz w:val="28"/>
          <w:szCs w:val="28"/>
          <w:rtl/>
        </w:rPr>
        <w:t xml:space="preserve"> </w:t>
      </w:r>
      <w:r w:rsidR="004F42BA">
        <w:rPr>
          <w:rFonts w:ascii="Sakkal Majalla" w:hAnsi="Sakkal Majalla" w:cs="Sakkal Majalla"/>
          <w:b/>
          <w:bCs/>
          <w:noProof/>
          <w:sz w:val="28"/>
          <w:szCs w:val="28"/>
          <w:lang w:val="en-GB"/>
        </w:rPr>
        <w:t xml:space="preserve"> by Arduino : </w:t>
      </w:r>
      <w:r w:rsidR="004F42BA" w:rsidRPr="004F42BA">
        <w:rPr>
          <w:rFonts w:ascii="Sakkal Majalla" w:hAnsi="Sakkal Majalla" w:cs="Sakkal Majalla"/>
          <w:color w:val="000000"/>
          <w:sz w:val="24"/>
          <w:szCs w:val="24"/>
        </w:rPr>
        <w:t>Code to control the speed and direction of the antenna's movement</w:t>
      </w:r>
      <w:r w:rsidR="004F42BA">
        <w:rPr>
          <w:rFonts w:ascii="Sakkal Majalla" w:hAnsi="Sakkal Majalla" w:cs="Sakkal Majalla"/>
          <w:color w:val="000000"/>
          <w:sz w:val="24"/>
          <w:szCs w:val="24"/>
          <w:lang w:val="en-GB"/>
        </w:rPr>
        <w:t xml:space="preserve">. </w:t>
      </w:r>
    </w:p>
    <w:p w14:paraId="19B9F9E5" w14:textId="445FABC8" w:rsidR="004F42BA" w:rsidRDefault="00772FC6" w:rsidP="004F42BA">
      <w:pPr>
        <w:pStyle w:val="ListParagraph"/>
        <w:bidi w:val="0"/>
        <w:ind w:left="1080"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  <w:r w:rsidRPr="00772FC6">
        <w:rPr>
          <w:rFonts w:ascii="Sakkal Majalla" w:hAnsi="Sakkal Majalla" w:cs="Sakkal Majalla"/>
          <w:color w:val="000000"/>
          <w:sz w:val="24"/>
          <w:szCs w:val="24"/>
        </w:rPr>
        <w:t>The Controller accepts manual positioning of the antenna, by means of two rotary encoders, Azimuth and Elevation. It can automatically track satellites, when connected by USB to a PC running satellite tracking software.</w:t>
      </w:r>
    </w:p>
    <w:p w14:paraId="254DE0A3" w14:textId="14971200" w:rsidR="00772FC6" w:rsidRPr="004F42BA" w:rsidRDefault="00772FC6" w:rsidP="00772FC6">
      <w:pPr>
        <w:pStyle w:val="ListParagraph"/>
        <w:bidi w:val="0"/>
        <w:ind w:left="1080"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  <w:r w:rsidRPr="00772FC6">
        <w:rPr>
          <w:rFonts w:ascii="Sakkal Majalla" w:hAnsi="Sakkal Majalla" w:cs="Sakkal Majalla"/>
          <w:color w:val="000000"/>
          <w:sz w:val="24"/>
          <w:szCs w:val="24"/>
        </w:rPr>
        <w:t>The controller outputs a response on serial, for the tracking software to display the real antenna position on the screen.</w:t>
      </w:r>
    </w:p>
    <w:p w14:paraId="24699999" w14:textId="77777777" w:rsidR="00772FC6" w:rsidRPr="00772FC6" w:rsidRDefault="00772FC6" w:rsidP="00772FC6">
      <w:pPr>
        <w:pStyle w:val="ListParagraph"/>
        <w:bidi w:val="0"/>
        <w:ind w:left="1080"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</w:p>
    <w:p w14:paraId="05EAEE5B" w14:textId="55CC5286" w:rsidR="00631044" w:rsidRDefault="00FE524D" w:rsidP="00772FC6">
      <w:pPr>
        <w:pStyle w:val="ListParagraph"/>
        <w:numPr>
          <w:ilvl w:val="0"/>
          <w:numId w:val="31"/>
        </w:numPr>
        <w:bidi w:val="0"/>
        <w:ind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2592" behindDoc="0" locked="0" layoutInCell="1" allowOverlap="1" wp14:anchorId="7B38AFF6" wp14:editId="6CFDF25D">
            <wp:simplePos x="0" y="0"/>
            <wp:positionH relativeFrom="column">
              <wp:posOffset>1570990</wp:posOffset>
            </wp:positionH>
            <wp:positionV relativeFrom="paragraph">
              <wp:posOffset>339090</wp:posOffset>
            </wp:positionV>
            <wp:extent cx="3299460" cy="4313895"/>
            <wp:effectExtent l="0" t="0" r="0" b="0"/>
            <wp:wrapSquare wrapText="bothSides"/>
            <wp:docPr id="269" name="Picture 2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2F3">
        <w:rPr>
          <w:rFonts w:ascii="Sakkal Majalla" w:hAnsi="Sakkal Majalla" w:cs="Sakkal Majalla"/>
          <w:b/>
          <w:bCs/>
          <w:noProof/>
          <w:sz w:val="28"/>
          <w:szCs w:val="28"/>
        </w:rPr>
        <w:t>Manual tracking method</w:t>
      </w:r>
      <w:r w:rsidR="004F42BA">
        <w:rPr>
          <w:rFonts w:ascii="Sakkal Majalla" w:hAnsi="Sakkal Majalla" w:cs="Sakkal Majalla" w:hint="cs"/>
          <w:b/>
          <w:bCs/>
          <w:noProof/>
          <w:sz w:val="28"/>
          <w:szCs w:val="28"/>
          <w:rtl/>
        </w:rPr>
        <w:t xml:space="preserve">: </w:t>
      </w:r>
      <w:r w:rsidR="004F42BA">
        <w:rPr>
          <w:rFonts w:ascii="Sakkal Majalla" w:hAnsi="Sakkal Majalla" w:cs="Sakkal Majalla"/>
          <w:b/>
          <w:bCs/>
          <w:noProof/>
          <w:sz w:val="28"/>
          <w:szCs w:val="28"/>
        </w:rPr>
        <w:t xml:space="preserve"> </w:t>
      </w:r>
      <w:r w:rsidR="004F42BA" w:rsidRPr="004F42BA">
        <w:rPr>
          <w:rFonts w:ascii="Sakkal Majalla" w:hAnsi="Sakkal Majalla" w:cs="Sakkal Majalla"/>
          <w:color w:val="000000"/>
          <w:sz w:val="24"/>
          <w:szCs w:val="24"/>
        </w:rPr>
        <w:t>Controlling the direction of the antenna by switches and controlling its speed by potentiometer</w:t>
      </w:r>
      <w:r w:rsidR="00FE6693">
        <w:rPr>
          <w:rFonts w:ascii="Sakkal Majalla" w:hAnsi="Sakkal Majalla" w:cs="Sakkal Majalla"/>
          <w:color w:val="000000"/>
          <w:sz w:val="24"/>
          <w:szCs w:val="24"/>
        </w:rPr>
        <w:t>s</w:t>
      </w:r>
      <w:r w:rsidR="004F42BA">
        <w:rPr>
          <w:rFonts w:ascii="Sakkal Majalla" w:hAnsi="Sakkal Majalla" w:cs="Sakkal Majalla"/>
          <w:color w:val="000000"/>
          <w:sz w:val="24"/>
          <w:szCs w:val="24"/>
        </w:rPr>
        <w:t xml:space="preserve">. </w:t>
      </w:r>
    </w:p>
    <w:p w14:paraId="5B4E9393" w14:textId="47EFCE5B" w:rsidR="00FB7491" w:rsidRPr="004F42BA" w:rsidRDefault="00FB7491" w:rsidP="00FB7491">
      <w:pPr>
        <w:pStyle w:val="ListParagraph"/>
        <w:bidi w:val="0"/>
        <w:ind w:left="1080" w:right="-86"/>
        <w:jc w:val="both"/>
        <w:rPr>
          <w:rFonts w:ascii="Sakkal Majalla" w:hAnsi="Sakkal Majalla" w:cs="Sakkal Majalla"/>
          <w:color w:val="000000"/>
          <w:sz w:val="24"/>
          <w:szCs w:val="24"/>
        </w:rPr>
      </w:pPr>
    </w:p>
    <w:p w14:paraId="5F33B1A3" w14:textId="71535E7A" w:rsidR="00FB7491" w:rsidRPr="00FB7491" w:rsidRDefault="00FB7491" w:rsidP="00FB7491">
      <w:pPr>
        <w:pStyle w:val="ListParagraph"/>
        <w:numPr>
          <w:ilvl w:val="0"/>
          <w:numId w:val="12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8"/>
          <w:szCs w:val="28"/>
        </w:rPr>
      </w:pPr>
      <w:r w:rsidRPr="00FB7491">
        <w:rPr>
          <w:rFonts w:ascii="Sakkal Majalla" w:hAnsi="Sakkal Majalla" w:cs="Sakkal Majalla"/>
          <w:b/>
          <w:bCs/>
          <w:noProof/>
          <w:sz w:val="28"/>
          <w:szCs w:val="28"/>
        </w:rPr>
        <w:t xml:space="preserve">System Flow Chart: </w:t>
      </w:r>
    </w:p>
    <w:p w14:paraId="5D32B52C" w14:textId="680F3B21" w:rsidR="00FB7491" w:rsidRDefault="00FB7491" w:rsidP="00FB7491">
      <w:pPr>
        <w:pStyle w:val="ListParagraph"/>
        <w:bidi w:val="0"/>
        <w:ind w:left="360"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7D5D3598" w14:textId="77777777" w:rsidR="00FB7491" w:rsidRDefault="00FB7491" w:rsidP="00FB7491">
      <w:pPr>
        <w:pStyle w:val="ListParagraph"/>
        <w:bidi w:val="0"/>
        <w:ind w:left="360"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66D09482" w14:textId="6ADE2B45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682EF36B" w14:textId="6C3D4BBA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068F0214" w14:textId="374F7522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7E4D7835" w14:textId="7D0987CE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71ABE218" w14:textId="6A0DA116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27E9B843" w14:textId="4C4EB210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0211F3D9" w14:textId="05C46BC1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5B668D20" w14:textId="0840F66F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3F3AC782" w14:textId="4D048F22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42F3DB13" w14:textId="20284BEF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44F5D61B" w14:textId="2623B230" w:rsidR="001B2555" w:rsidRDefault="001B2555" w:rsidP="001B2555">
      <w:pPr>
        <w:pStyle w:val="ListParagraph"/>
        <w:bidi w:val="0"/>
        <w:ind w:left="360" w:right="-86"/>
        <w:rPr>
          <w:rFonts w:ascii="Sakkal Majalla" w:hAnsi="Sakkal Majalla" w:cs="Sakkal Majalla"/>
          <w:color w:val="000000"/>
          <w:sz w:val="24"/>
          <w:szCs w:val="24"/>
        </w:rPr>
      </w:pPr>
    </w:p>
    <w:p w14:paraId="1765D732" w14:textId="2FDBB960" w:rsidR="009E7775" w:rsidRPr="00FB7491" w:rsidRDefault="009E7775" w:rsidP="009E7775">
      <w:pPr>
        <w:bidi w:val="0"/>
        <w:ind w:right="-86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070E1001" w14:textId="369878B4" w:rsidR="009E7775" w:rsidRPr="00D87AEE" w:rsidRDefault="009E7775" w:rsidP="00E9289A">
      <w:pPr>
        <w:pStyle w:val="NormalWeb"/>
        <w:spacing w:before="0" w:beforeAutospacing="0" w:after="0" w:afterAutospacing="0"/>
        <w:ind w:left="360"/>
        <w:textAlignment w:val="baseline"/>
        <w:rPr>
          <w:rFonts w:ascii="Sakkal Majalla" w:hAnsi="Sakkal Majalla" w:cs="Sakkal Majalla"/>
          <w:b/>
          <w:bCs/>
          <w:color w:val="000000"/>
          <w:sz w:val="28"/>
          <w:szCs w:val="28"/>
          <w:u w:val="single"/>
        </w:rPr>
      </w:pPr>
      <w:r w:rsidRPr="00D87AEE">
        <w:rPr>
          <w:rFonts w:ascii="Sakkal Majalla" w:hAnsi="Sakkal Majalla" w:cs="Sakkal Majalla"/>
          <w:b/>
          <w:bCs/>
          <w:color w:val="000000"/>
          <w:sz w:val="28"/>
          <w:szCs w:val="28"/>
          <w:u w:val="single"/>
        </w:rPr>
        <w:lastRenderedPageBreak/>
        <w:t>The system is divided into three stages</w:t>
      </w:r>
      <w:r w:rsidR="0037472C" w:rsidRPr="00D87AEE">
        <w:rPr>
          <w:rFonts w:ascii="Sakkal Majalla" w:hAnsi="Sakkal Majalla" w:cs="Sakkal Majalla"/>
          <w:b/>
          <w:bCs/>
          <w:color w:val="000000"/>
          <w:sz w:val="28"/>
          <w:szCs w:val="28"/>
          <w:u w:val="single"/>
        </w:rPr>
        <w:t>:</w:t>
      </w:r>
    </w:p>
    <w:p w14:paraId="6D57E1DF" w14:textId="373C70B4" w:rsidR="00A83F66" w:rsidRPr="00D87AEE" w:rsidRDefault="00A83F66" w:rsidP="00A83F66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akkal Majalla" w:hAnsi="Sakkal Majalla" w:cs="Sakkal Majalla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color w:val="000000"/>
          <w:sz w:val="28"/>
          <w:szCs w:val="28"/>
        </w:rPr>
        <w:t>First Stage:</w:t>
      </w:r>
    </w:p>
    <w:p w14:paraId="24BC7166" w14:textId="6C0D2D30" w:rsidR="00E9289A" w:rsidRPr="00D87AEE" w:rsidRDefault="00E9289A" w:rsidP="00723078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  <w:rtl/>
        </w:rPr>
      </w:pPr>
      <w:r w:rsidRPr="00D87AEE">
        <w:rPr>
          <w:rFonts w:ascii="Sakkal Majalla" w:hAnsi="Sakkal Majalla" w:cs="Sakkal Majalla"/>
          <w:b/>
          <w:bCs/>
          <w:noProof/>
        </w:rPr>
        <w:t>Stage requirements</w:t>
      </w:r>
      <w:r w:rsidRPr="00D87AEE">
        <w:rPr>
          <w:rFonts w:ascii="Sakkal Majalla" w:hAnsi="Sakkal Majalla" w:cs="Sakkal Majalla"/>
          <w:b/>
          <w:bCs/>
          <w:noProof/>
          <w:rtl/>
        </w:rPr>
        <w:t>:</w:t>
      </w:r>
      <w:r w:rsidR="00500FB2" w:rsidRPr="00D87AEE">
        <w:rPr>
          <w:rFonts w:ascii="Sakkal Majalla" w:hAnsi="Sakkal Majalla" w:cs="Sakkal Majalla"/>
          <w:b/>
          <w:bCs/>
          <w:noProof/>
          <w:rtl/>
        </w:rPr>
        <w:t xml:space="preserve">  </w:t>
      </w:r>
      <w:r w:rsidR="00500FB2" w:rsidRPr="00D87AEE">
        <w:rPr>
          <w:rFonts w:ascii="Sakkal Majalla" w:hAnsi="Sakkal Majalla" w:cs="Sakkal Majalla"/>
          <w:b/>
          <w:bCs/>
          <w:noProof/>
          <w:lang w:val="en-GB"/>
        </w:rPr>
        <w:t xml:space="preserve"> </w:t>
      </w:r>
      <w:r w:rsidR="00500FB2" w:rsidRPr="00D87AEE">
        <w:rPr>
          <w:rFonts w:ascii="Sakkal Majalla" w:hAnsi="Sakkal Majalla" w:cs="Sakkal Majalla"/>
          <w:noProof/>
          <w:lang w:val="en-GB"/>
        </w:rPr>
        <w:t xml:space="preserve">automatic </w:t>
      </w:r>
      <w:r w:rsidR="0082275F" w:rsidRPr="00D87AEE">
        <w:rPr>
          <w:rFonts w:ascii="Sakkal Majalla" w:hAnsi="Sakkal Majalla" w:cs="Sakkal Majalla"/>
          <w:noProof/>
          <w:lang w:val="en-GB"/>
        </w:rPr>
        <w:t>control</w:t>
      </w:r>
      <w:r w:rsidR="00500FB2" w:rsidRPr="00D87AEE">
        <w:rPr>
          <w:rFonts w:ascii="Sakkal Majalla" w:hAnsi="Sakkal Majalla" w:cs="Sakkal Majalla"/>
          <w:noProof/>
          <w:lang w:val="en-GB"/>
        </w:rPr>
        <w:t xml:space="preserve"> in </w:t>
      </w:r>
      <w:r w:rsidR="003C678E" w:rsidRPr="00D87AEE">
        <w:rPr>
          <w:rFonts w:ascii="Sakkal Majalla" w:hAnsi="Sakkal Majalla" w:cs="Sakkal Majalla"/>
          <w:noProof/>
          <w:lang w:val="en-GB"/>
        </w:rPr>
        <w:t>Azimuth axis</w:t>
      </w:r>
    </w:p>
    <w:p w14:paraId="5BBC0B11" w14:textId="1EC4886F" w:rsidR="00E9289A" w:rsidRPr="00D87AEE" w:rsidRDefault="00815D03" w:rsidP="00723078">
      <w:pPr>
        <w:pStyle w:val="NormalWeb"/>
        <w:numPr>
          <w:ilvl w:val="0"/>
          <w:numId w:val="19"/>
        </w:numPr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Altivar</w:t>
      </w:r>
      <w:r w:rsidR="00723078" w:rsidRPr="00D87AEE">
        <w:rPr>
          <w:rFonts w:ascii="Sakkal Majalla" w:hAnsi="Sakkal Majalla" w:cs="Sakkal Majalla"/>
          <w:b/>
          <w:bCs/>
          <w:noProof/>
        </w:rPr>
        <w:t xml:space="preserve"> interface circuit </w:t>
      </w:r>
    </w:p>
    <w:p w14:paraId="520A48C5" w14:textId="2C566800" w:rsidR="00A61C29" w:rsidRPr="00D87AEE" w:rsidRDefault="00723078" w:rsidP="00723078">
      <w:pPr>
        <w:pStyle w:val="NormalWeb"/>
        <w:numPr>
          <w:ilvl w:val="0"/>
          <w:numId w:val="19"/>
        </w:numPr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  <w:rtl/>
        </w:rPr>
      </w:pPr>
      <w:r w:rsidRPr="00D87AEE">
        <w:rPr>
          <w:rFonts w:ascii="Sakkal Majalla" w:hAnsi="Sakkal Majalla" w:cs="Sakkal Majalla"/>
          <w:b/>
          <w:bCs/>
          <w:noProof/>
        </w:rPr>
        <w:t>Code that automatically controls</w:t>
      </w:r>
      <w:r w:rsidR="00A61C29" w:rsidRPr="00D87AEE">
        <w:rPr>
          <w:rFonts w:ascii="Sakkal Majalla" w:hAnsi="Sakkal Majalla" w:cs="Sakkal Majalla"/>
          <w:b/>
          <w:bCs/>
          <w:noProof/>
          <w:rtl/>
        </w:rPr>
        <w:t>:</w:t>
      </w:r>
    </w:p>
    <w:p w14:paraId="0A87061F" w14:textId="75A8DE76" w:rsidR="00903188" w:rsidRPr="00D87AEE" w:rsidRDefault="00A61C29" w:rsidP="00723078">
      <w:pPr>
        <w:pStyle w:val="NormalWeb"/>
        <w:numPr>
          <w:ilvl w:val="0"/>
          <w:numId w:val="17"/>
        </w:numPr>
        <w:spacing w:before="0" w:beforeAutospacing="0" w:after="0" w:afterAutospacing="0"/>
        <w:ind w:left="2520"/>
        <w:textAlignment w:val="baseline"/>
        <w:rPr>
          <w:rFonts w:ascii="Sakkal Majalla" w:hAnsi="Sakkal Majalla" w:cs="Sakkal Majalla"/>
          <w:color w:val="000000"/>
        </w:rPr>
      </w:pPr>
      <w:r w:rsidRPr="00D87AEE">
        <w:rPr>
          <w:rFonts w:ascii="Sakkal Majalla" w:hAnsi="Sakkal Majalla" w:cs="Sakkal Majalla"/>
          <w:color w:val="000000"/>
        </w:rPr>
        <w:t xml:space="preserve">The direction of movement, whether counterclockwise or clockwise, according to the current angle and the </w:t>
      </w:r>
      <w:r w:rsidR="00037D1C" w:rsidRPr="00D87AEE">
        <w:rPr>
          <w:rFonts w:ascii="Sakkal Majalla" w:hAnsi="Sakkal Majalla" w:cs="Sakkal Majalla"/>
          <w:color w:val="000000"/>
        </w:rPr>
        <w:t>required</w:t>
      </w:r>
      <w:r w:rsidRPr="00D87AEE">
        <w:rPr>
          <w:rFonts w:ascii="Sakkal Majalla" w:hAnsi="Sakkal Majalla" w:cs="Sakkal Majalla"/>
          <w:color w:val="000000"/>
        </w:rPr>
        <w:t xml:space="preserve"> angle, given manually in the code</w:t>
      </w:r>
      <w:r w:rsidRPr="00D87AEE">
        <w:rPr>
          <w:rFonts w:ascii="Sakkal Majalla" w:hAnsi="Sakkal Majalla" w:cs="Sakkal Majalla"/>
          <w:color w:val="000000"/>
          <w:lang w:val="en-GB"/>
        </w:rPr>
        <w:t>.</w:t>
      </w:r>
    </w:p>
    <w:p w14:paraId="5AAEA2DE" w14:textId="3FEA0AA8" w:rsidR="00A61C29" w:rsidRPr="00D87AEE" w:rsidRDefault="00E9289A" w:rsidP="00723078">
      <w:pPr>
        <w:pStyle w:val="NormalWeb"/>
        <w:numPr>
          <w:ilvl w:val="0"/>
          <w:numId w:val="17"/>
        </w:numPr>
        <w:spacing w:before="0" w:beforeAutospacing="0" w:after="0" w:afterAutospacing="0"/>
        <w:ind w:left="2520"/>
        <w:textAlignment w:val="baseline"/>
        <w:rPr>
          <w:rFonts w:ascii="Sakkal Majalla" w:hAnsi="Sakkal Majalla" w:cs="Sakkal Majalla"/>
          <w:color w:val="000000"/>
        </w:rPr>
      </w:pPr>
      <w:r w:rsidRPr="00D87AEE">
        <w:rPr>
          <w:rFonts w:ascii="Sakkal Majalla" w:hAnsi="Sakkal Majalla" w:cs="Sakkal Majalla"/>
          <w:color w:val="000000"/>
        </w:rPr>
        <w:t xml:space="preserve">The motor speed depends on the distance of the current angle from the </w:t>
      </w:r>
      <w:r w:rsidR="00723078" w:rsidRPr="00D87AEE">
        <w:rPr>
          <w:rFonts w:ascii="Sakkal Majalla" w:hAnsi="Sakkal Majalla" w:cs="Sakkal Majalla"/>
          <w:color w:val="000000"/>
        </w:rPr>
        <w:t>required</w:t>
      </w:r>
      <w:r w:rsidRPr="00D87AEE">
        <w:rPr>
          <w:rFonts w:ascii="Sakkal Majalla" w:hAnsi="Sakkal Majalla" w:cs="Sakkal Majalla"/>
          <w:color w:val="000000"/>
        </w:rPr>
        <w:t xml:space="preserve"> angle</w:t>
      </w:r>
      <w:r w:rsidRPr="00D87AEE">
        <w:rPr>
          <w:rFonts w:ascii="Sakkal Majalla" w:hAnsi="Sakkal Majalla" w:cs="Sakkal Majalla"/>
          <w:color w:val="000000"/>
          <w:lang w:val="en-GB"/>
        </w:rPr>
        <w:t>.</w:t>
      </w:r>
    </w:p>
    <w:p w14:paraId="4380B420" w14:textId="108C8670" w:rsidR="006149B6" w:rsidRPr="00D87AEE" w:rsidRDefault="006149B6" w:rsidP="00723078">
      <w:pPr>
        <w:pStyle w:val="NormalWeb"/>
        <w:numPr>
          <w:ilvl w:val="0"/>
          <w:numId w:val="17"/>
        </w:numPr>
        <w:spacing w:before="0" w:beforeAutospacing="0" w:after="0" w:afterAutospacing="0"/>
        <w:ind w:left="2520"/>
        <w:textAlignment w:val="baseline"/>
        <w:rPr>
          <w:rFonts w:ascii="Sakkal Majalla" w:hAnsi="Sakkal Majalla" w:cs="Sakkal Majalla"/>
          <w:color w:val="000000"/>
        </w:rPr>
      </w:pPr>
      <w:r w:rsidRPr="00D87AEE">
        <w:rPr>
          <w:rFonts w:ascii="Sakkal Majalla" w:hAnsi="Sakkal Majalla" w:cs="Sakkal Majalla"/>
          <w:color w:val="000000"/>
        </w:rPr>
        <w:t>The time required to run the motor until it reaches its destination</w:t>
      </w:r>
      <w:r w:rsidR="0082275F" w:rsidRPr="00D87AEE">
        <w:rPr>
          <w:rFonts w:ascii="Sakkal Majalla" w:hAnsi="Sakkal Majalla" w:cs="Sakkal Majalla"/>
          <w:color w:val="000000"/>
        </w:rPr>
        <w:t>.</w:t>
      </w:r>
    </w:p>
    <w:p w14:paraId="52504BD6" w14:textId="79FA1C5A" w:rsidR="0009478A" w:rsidRPr="00D87AEE" w:rsidRDefault="0009478A" w:rsidP="0009478A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Stage hardware circuit:</w:t>
      </w:r>
    </w:p>
    <w:p w14:paraId="3E22DBC8" w14:textId="2B2284F6" w:rsidR="0009478A" w:rsidRDefault="00362F7F" w:rsidP="0009478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</w:rPr>
      </w:pPr>
      <w:r w:rsidRPr="00D87AEE">
        <w:rPr>
          <w:rFonts w:ascii="Sakkal Majalla" w:hAnsi="Sakkal Majalla" w:cs="Sakkal Majalla"/>
        </w:rPr>
        <w:object w:dxaOrig="11555" w:dyaOrig="9986" w14:anchorId="66E00F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65pt;height:225.2pt" o:ole="">
            <v:imagedata r:id="rId11" o:title=""/>
          </v:shape>
          <o:OLEObject Type="Embed" ProgID="Visio.Drawing.11" ShapeID="_x0000_i1025" DrawAspect="Content" ObjectID="_1725329663" r:id="rId12"/>
        </w:object>
      </w:r>
    </w:p>
    <w:p w14:paraId="122E3373" w14:textId="20494351" w:rsidR="001B2555" w:rsidRDefault="008047C0" w:rsidP="0009478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</w:rPr>
      </w:pPr>
      <w:r w:rsidRPr="00D57282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1328" behindDoc="1" locked="0" layoutInCell="1" allowOverlap="1" wp14:anchorId="3D9DD54D" wp14:editId="2A3AB501">
            <wp:simplePos x="0" y="0"/>
            <wp:positionH relativeFrom="margin">
              <wp:posOffset>1647190</wp:posOffset>
            </wp:positionH>
            <wp:positionV relativeFrom="paragraph">
              <wp:posOffset>121920</wp:posOffset>
            </wp:positionV>
            <wp:extent cx="4815840" cy="2860040"/>
            <wp:effectExtent l="0" t="0" r="3810" b="0"/>
            <wp:wrapTight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ight>
            <wp:docPr id="220" name="Picture 2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21545" w14:textId="565B91BC" w:rsidR="0076123C" w:rsidRPr="00D57282" w:rsidRDefault="001B2555" w:rsidP="00D57282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 xml:space="preserve">Stage </w:t>
      </w:r>
      <w:r>
        <w:rPr>
          <w:rFonts w:ascii="Sakkal Majalla" w:hAnsi="Sakkal Majalla" w:cs="Sakkal Majalla"/>
          <w:b/>
          <w:bCs/>
          <w:noProof/>
        </w:rPr>
        <w:t>code</w:t>
      </w:r>
      <w:r w:rsidRPr="00D87AEE">
        <w:rPr>
          <w:rFonts w:ascii="Sakkal Majalla" w:hAnsi="Sakkal Majalla" w:cs="Sakkal Majalla"/>
          <w:b/>
          <w:bCs/>
          <w:noProof/>
        </w:rPr>
        <w:t>:</w:t>
      </w:r>
      <w:r>
        <w:rPr>
          <w:rFonts w:ascii="Sakkal Majalla" w:hAnsi="Sakkal Majalla" w:cs="Sakkal Majalla"/>
          <w:b/>
          <w:bCs/>
          <w:noProof/>
        </w:rPr>
        <w:t xml:space="preserve"> </w:t>
      </w:r>
    </w:p>
    <w:p w14:paraId="17BD1537" w14:textId="614C1D92" w:rsidR="00DE4A49" w:rsidRDefault="00DE4A49" w:rsidP="00DE4A49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3C576CF6" w14:textId="5CCBEAC0" w:rsidR="00883563" w:rsidRDefault="00883563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5F9B692" w14:textId="67708B4B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39CB69A" w14:textId="0E16238A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25E26B3" w14:textId="70FF5207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DFACECF" w14:textId="69DC93C5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E1DCBBA" w14:textId="681D6C45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BCF7AC4" w14:textId="71A59A06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7912DCCD" w14:textId="63AD91CB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4BEF330" w14:textId="5D5D5E8C" w:rsidR="0076123C" w:rsidRDefault="0076123C" w:rsidP="00883563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200F7ED" w14:textId="188727B0" w:rsidR="0076123C" w:rsidRDefault="0076123C" w:rsidP="008047C0">
      <w:pPr>
        <w:pStyle w:val="NormalWeb"/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</w:rPr>
      </w:pPr>
    </w:p>
    <w:p w14:paraId="140A5A97" w14:textId="6C42098D" w:rsidR="008047C0" w:rsidRDefault="008047C0" w:rsidP="008047C0">
      <w:pPr>
        <w:pStyle w:val="NormalWeb"/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</w:rPr>
      </w:pPr>
    </w:p>
    <w:p w14:paraId="3C7556FE" w14:textId="0D6D6D45" w:rsidR="008047C0" w:rsidRDefault="008047C0" w:rsidP="008047C0">
      <w:pPr>
        <w:pStyle w:val="NormalWeb"/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</w:rPr>
      </w:pPr>
      <w:r w:rsidRPr="008047C0">
        <w:rPr>
          <w:rFonts w:ascii="Sakkal Majalla" w:hAnsi="Sakkal Majalla" w:cs="Sakkal Majalla"/>
          <w:b/>
          <w:bCs/>
          <w:noProof/>
        </w:rPr>
        <w:lastRenderedPageBreak/>
        <w:drawing>
          <wp:inline distT="0" distB="0" distL="0" distR="0" wp14:anchorId="232F6BC4" wp14:editId="1A2626A2">
            <wp:extent cx="3939540" cy="1132696"/>
            <wp:effectExtent l="0" t="0" r="3810" b="0"/>
            <wp:docPr id="221" name="Picture 2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319" cy="11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9F46" w14:textId="77D05CC5" w:rsidR="008047C0" w:rsidRDefault="008047C0" w:rsidP="008047C0">
      <w:pPr>
        <w:pStyle w:val="NormalWeb"/>
        <w:spacing w:before="0" w:beforeAutospacing="0" w:after="0" w:afterAutospacing="0"/>
        <w:ind w:left="2160"/>
        <w:rPr>
          <w:rFonts w:ascii="Sakkal Majalla" w:hAnsi="Sakkal Majalla" w:cs="Sakkal Majalla"/>
          <w:b/>
          <w:bCs/>
          <w:noProof/>
        </w:rPr>
      </w:pPr>
      <w:r w:rsidRPr="008047C0">
        <w:rPr>
          <w:rFonts w:ascii="Sakkal Majalla" w:hAnsi="Sakkal Majalla" w:cs="Sakkal Majalla"/>
          <w:b/>
          <w:bCs/>
          <w:noProof/>
        </w:rPr>
        <w:drawing>
          <wp:inline distT="0" distB="0" distL="0" distR="0" wp14:anchorId="0F83DF31" wp14:editId="4A0324D5">
            <wp:extent cx="4328160" cy="969465"/>
            <wp:effectExtent l="0" t="0" r="0" b="2540"/>
            <wp:docPr id="222" name="Picture 2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1466" cy="9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93F3" w14:textId="52C03DFE" w:rsidR="0009478A" w:rsidRPr="00D87AEE" w:rsidRDefault="00140B78" w:rsidP="0009478A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akkal Majalla" w:hAnsi="Sakkal Majalla" w:cs="Sakkal Majalla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color w:val="000000"/>
          <w:sz w:val="28"/>
          <w:szCs w:val="28"/>
        </w:rPr>
        <w:t>Second</w:t>
      </w:r>
      <w:r w:rsidR="0009478A" w:rsidRPr="00D87AEE">
        <w:rPr>
          <w:rFonts w:ascii="Sakkal Majalla" w:hAnsi="Sakkal Majalla" w:cs="Sakkal Majalla"/>
          <w:b/>
          <w:bCs/>
          <w:color w:val="000000"/>
          <w:sz w:val="28"/>
          <w:szCs w:val="28"/>
        </w:rPr>
        <w:t xml:space="preserve"> Stage:</w:t>
      </w:r>
    </w:p>
    <w:p w14:paraId="3E22D4A3" w14:textId="775BB4DA" w:rsidR="0009478A" w:rsidRPr="00D87AEE" w:rsidRDefault="0009478A" w:rsidP="0082275F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Stage requirements</w:t>
      </w:r>
      <w:r w:rsidRPr="00D87AEE">
        <w:rPr>
          <w:rFonts w:ascii="Sakkal Majalla" w:hAnsi="Sakkal Majalla" w:cs="Sakkal Majalla"/>
          <w:b/>
          <w:bCs/>
          <w:noProof/>
          <w:rtl/>
        </w:rPr>
        <w:t>:</w:t>
      </w:r>
      <w:r w:rsidR="0082275F" w:rsidRPr="00D87AEE">
        <w:rPr>
          <w:rFonts w:ascii="Sakkal Majalla" w:hAnsi="Sakkal Majalla" w:cs="Sakkal Majalla"/>
          <w:b/>
          <w:bCs/>
          <w:noProof/>
        </w:rPr>
        <w:t xml:space="preserve"> </w:t>
      </w:r>
      <w:r w:rsidR="0082275F" w:rsidRPr="00D87AEE">
        <w:rPr>
          <w:rFonts w:ascii="Sakkal Majalla" w:hAnsi="Sakkal Majalla" w:cs="Sakkal Majalla"/>
          <w:noProof/>
          <w:lang w:val="en-GB"/>
        </w:rPr>
        <w:t xml:space="preserve">automatic </w:t>
      </w:r>
      <w:r w:rsidR="00B45ABF" w:rsidRPr="00D87AEE">
        <w:rPr>
          <w:rFonts w:ascii="Sakkal Majalla" w:hAnsi="Sakkal Majalla" w:cs="Sakkal Majalla"/>
          <w:noProof/>
          <w:lang w:val="en-GB"/>
        </w:rPr>
        <w:t>and manual</w:t>
      </w:r>
      <w:r w:rsidR="0082275F" w:rsidRPr="00D87AEE">
        <w:rPr>
          <w:rFonts w:ascii="Sakkal Majalla" w:hAnsi="Sakkal Majalla" w:cs="Sakkal Majalla"/>
          <w:noProof/>
          <w:lang w:val="en-GB"/>
        </w:rPr>
        <w:t xml:space="preserve"> control in Azimuth</w:t>
      </w:r>
      <w:r w:rsidR="00B45ABF" w:rsidRPr="00D87AEE">
        <w:rPr>
          <w:rFonts w:ascii="Sakkal Majalla" w:hAnsi="Sakkal Majalla" w:cs="Sakkal Majalla"/>
          <w:noProof/>
          <w:lang w:val="en-GB"/>
        </w:rPr>
        <w:t xml:space="preserve"> and Elevation</w:t>
      </w:r>
      <w:r w:rsidR="0082275F" w:rsidRPr="00D87AEE">
        <w:rPr>
          <w:rFonts w:ascii="Sakkal Majalla" w:hAnsi="Sakkal Majalla" w:cs="Sakkal Majalla"/>
          <w:noProof/>
          <w:lang w:val="en-GB"/>
        </w:rPr>
        <w:t xml:space="preserve"> </w:t>
      </w:r>
      <w:r w:rsidR="00B45ABF" w:rsidRPr="00D87AEE">
        <w:rPr>
          <w:rFonts w:ascii="Sakkal Majalla" w:hAnsi="Sakkal Majalla" w:cs="Sakkal Majalla"/>
          <w:noProof/>
          <w:lang w:val="en-GB"/>
        </w:rPr>
        <w:t>axes</w:t>
      </w:r>
    </w:p>
    <w:p w14:paraId="14360F67" w14:textId="5A8F3850" w:rsidR="00157CB9" w:rsidRPr="00D87AEE" w:rsidRDefault="00157CB9" w:rsidP="00157CB9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  <w:u w:val="single"/>
        </w:rPr>
      </w:pPr>
      <w:r w:rsidRPr="00D87AEE">
        <w:rPr>
          <w:rFonts w:ascii="Sakkal Majalla" w:hAnsi="Sakkal Majalla" w:cs="Sakkal Majalla"/>
          <w:b/>
          <w:bCs/>
          <w:noProof/>
          <w:u w:val="single"/>
        </w:rPr>
        <w:t>Two states :</w:t>
      </w:r>
    </w:p>
    <w:p w14:paraId="1840295A" w14:textId="17C38847" w:rsidR="00FE3B5F" w:rsidRPr="00D87AEE" w:rsidRDefault="00157CB9" w:rsidP="00910A27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 xml:space="preserve">In </w:t>
      </w:r>
      <w:r w:rsidR="00910A27" w:rsidRPr="00D87AEE">
        <w:rPr>
          <w:rFonts w:ascii="Sakkal Majalla" w:hAnsi="Sakkal Majalla" w:cs="Sakkal Majalla"/>
          <w:b/>
          <w:bCs/>
          <w:noProof/>
        </w:rPr>
        <w:t>automatic state</w:t>
      </w:r>
      <w:r w:rsidR="00910A27" w:rsidRPr="00D87AEE">
        <w:rPr>
          <w:rFonts w:ascii="Sakkal Majalla" w:hAnsi="Sakkal Majalla" w:cs="Sakkal Majalla"/>
          <w:noProof/>
          <w:lang w:val="en-GB"/>
        </w:rPr>
        <w:t xml:space="preserve"> :</w:t>
      </w:r>
      <w:r w:rsidR="00910A27" w:rsidRPr="00D87AEE">
        <w:rPr>
          <w:rFonts w:ascii="Sakkal Majalla" w:hAnsi="Sakkal Majalla" w:cs="Sakkal Majalla"/>
          <w:b/>
          <w:bCs/>
          <w:noProof/>
        </w:rPr>
        <w:t xml:space="preserve"> </w:t>
      </w:r>
      <w:r w:rsidRPr="00D87AEE">
        <w:rPr>
          <w:rFonts w:ascii="Sakkal Majalla" w:hAnsi="Sakkal Majalla" w:cs="Sakkal Majalla"/>
          <w:noProof/>
          <w:lang w:val="en-GB"/>
        </w:rPr>
        <w:t>Code to control movement in the direction of the Azimuth axis by determining the direction, speed and time required for movement</w:t>
      </w:r>
      <w:r w:rsidRPr="00D87AEE">
        <w:rPr>
          <w:rFonts w:ascii="Sakkal Majalla" w:hAnsi="Sakkal Majalla" w:cs="Sakkal Majalla"/>
          <w:noProof/>
          <w:rtl/>
          <w:lang w:val="en-GB"/>
        </w:rPr>
        <w:t xml:space="preserve">  </w:t>
      </w:r>
      <w:r w:rsidR="00910A27" w:rsidRPr="00D87AEE">
        <w:rPr>
          <w:rFonts w:ascii="Sakkal Majalla" w:hAnsi="Sakkal Majalla" w:cs="Sakkal Majalla"/>
          <w:noProof/>
          <w:lang w:val="en-GB"/>
        </w:rPr>
        <w:t xml:space="preserve"> and another </w:t>
      </w:r>
      <w:r w:rsidR="00741B26" w:rsidRPr="00D87AEE">
        <w:rPr>
          <w:rFonts w:ascii="Sakkal Majalla" w:hAnsi="Sakkal Majalla" w:cs="Sakkal Majalla"/>
          <w:noProof/>
          <w:lang w:val="en-GB"/>
        </w:rPr>
        <w:t>code</w:t>
      </w:r>
      <w:r w:rsidR="00910A27" w:rsidRPr="00D87AEE">
        <w:rPr>
          <w:rFonts w:ascii="Sakkal Majalla" w:hAnsi="Sakkal Majalla" w:cs="Sakkal Majalla"/>
          <w:noProof/>
          <w:lang w:val="en-GB"/>
        </w:rPr>
        <w:t xml:space="preserve"> for Elevation axis</w:t>
      </w:r>
      <w:r w:rsidR="00910A27" w:rsidRPr="00D87AEE">
        <w:rPr>
          <w:rFonts w:ascii="Sakkal Majalla" w:hAnsi="Sakkal Majalla" w:cs="Sakkal Majalla"/>
          <w:b/>
          <w:bCs/>
          <w:noProof/>
        </w:rPr>
        <w:t>.</w:t>
      </w:r>
    </w:p>
    <w:p w14:paraId="758618F2" w14:textId="3A1C4D37" w:rsidR="00910A27" w:rsidRPr="00D87AEE" w:rsidRDefault="00910A27" w:rsidP="00910A27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="Sakkal Majalla" w:hAnsi="Sakkal Majalla" w:cs="Sakkal Majalla"/>
          <w:noProof/>
          <w:lang w:val="en-GB"/>
        </w:rPr>
      </w:pPr>
      <w:r w:rsidRPr="00D87AEE">
        <w:rPr>
          <w:rFonts w:ascii="Sakkal Majalla" w:hAnsi="Sakkal Majalla" w:cs="Sakkal Majalla"/>
          <w:b/>
          <w:bCs/>
          <w:noProof/>
        </w:rPr>
        <w:t xml:space="preserve">In manual state </w:t>
      </w:r>
      <w:r w:rsidRPr="00D87AEE">
        <w:rPr>
          <w:rFonts w:ascii="Sakkal Majalla" w:hAnsi="Sakkal Majalla" w:cs="Sakkal Majalla"/>
          <w:noProof/>
          <w:lang w:val="en-GB"/>
        </w:rPr>
        <w:t xml:space="preserve">: Circuit to control the movement of motors in the Azimuth </w:t>
      </w:r>
      <w:r w:rsidRPr="00D87AEE">
        <w:rPr>
          <w:rFonts w:ascii="Sakkal Majalla" w:hAnsi="Sakkal Majalla" w:cs="Sakkal Majalla"/>
          <w:noProof/>
          <w:rtl/>
          <w:lang w:val="en-GB"/>
        </w:rPr>
        <w:t xml:space="preserve"> </w:t>
      </w:r>
      <w:r w:rsidRPr="00D87AEE">
        <w:rPr>
          <w:rFonts w:ascii="Sakkal Majalla" w:hAnsi="Sakkal Majalla" w:cs="Sakkal Majalla"/>
          <w:noProof/>
          <w:lang w:val="en-GB"/>
        </w:rPr>
        <w:t>and Elevation axes.</w:t>
      </w:r>
    </w:p>
    <w:p w14:paraId="556B921E" w14:textId="5AAE06B2" w:rsidR="00DE4A49" w:rsidRPr="000A6732" w:rsidRDefault="00910A27" w:rsidP="000A6732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Stage hardware circuit</w:t>
      </w:r>
      <w:r w:rsidR="00B13FAE">
        <w:rPr>
          <w:rFonts w:ascii="Sakkal Majalla" w:hAnsi="Sakkal Majalla" w:cs="Sakkal Majalla"/>
          <w:b/>
          <w:bCs/>
          <w:noProof/>
        </w:rPr>
        <w:t xml:space="preserve">: </w:t>
      </w:r>
    </w:p>
    <w:p w14:paraId="153CB98E" w14:textId="1CDF7B99" w:rsidR="008209C5" w:rsidRDefault="008209C5" w:rsidP="001B2555">
      <w:pPr>
        <w:pStyle w:val="ListParagraph"/>
        <w:bidi w:val="0"/>
        <w:ind w:left="1099" w:right="-86"/>
        <w:jc w:val="both"/>
        <w:rPr>
          <w:rFonts w:ascii="Sakkal Majalla" w:hAnsi="Sakkal Majalla" w:cs="Sakkal Majalla"/>
          <w:b/>
          <w:bCs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3DD47B86" wp14:editId="2CE5AF7F">
            <wp:extent cx="5730240" cy="4282440"/>
            <wp:effectExtent l="0" t="0" r="3810" b="3810"/>
            <wp:docPr id="315" name="Picture 3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65C9" w14:textId="7E0DAA19" w:rsidR="000A6732" w:rsidRDefault="000A6732" w:rsidP="000A6732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lastRenderedPageBreak/>
        <w:t xml:space="preserve">Stage </w:t>
      </w:r>
      <w:r>
        <w:rPr>
          <w:rFonts w:ascii="Sakkal Majalla" w:hAnsi="Sakkal Majalla" w:cs="Sakkal Majalla"/>
          <w:b/>
          <w:bCs/>
          <w:noProof/>
        </w:rPr>
        <w:t>code</w:t>
      </w:r>
      <w:r w:rsidRPr="00D87AEE">
        <w:rPr>
          <w:rFonts w:ascii="Sakkal Majalla" w:hAnsi="Sakkal Majalla" w:cs="Sakkal Majalla"/>
          <w:b/>
          <w:bCs/>
          <w:noProof/>
        </w:rPr>
        <w:t>:</w:t>
      </w:r>
      <w:r>
        <w:rPr>
          <w:rFonts w:ascii="Sakkal Majalla" w:hAnsi="Sakkal Majalla" w:cs="Sakkal Majalla"/>
          <w:b/>
          <w:bCs/>
          <w:noProof/>
        </w:rPr>
        <w:t xml:space="preserve"> </w:t>
      </w:r>
    </w:p>
    <w:p w14:paraId="1E5AAD32" w14:textId="429B1ECD" w:rsidR="000A6732" w:rsidRDefault="00386866" w:rsidP="000A6732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  <w:r w:rsidRPr="000A6732">
        <w:rPr>
          <w:rFonts w:ascii="Sakkal Majalla" w:hAnsi="Sakkal Majalla" w:cs="Sakkal Majalla"/>
          <w:b/>
          <w:bCs/>
          <w:noProof/>
        </w:rPr>
        <w:drawing>
          <wp:inline distT="0" distB="0" distL="0" distR="0" wp14:anchorId="53F97D68" wp14:editId="254CDDF1">
            <wp:extent cx="3089275" cy="3002280"/>
            <wp:effectExtent l="0" t="0" r="0" b="7620"/>
            <wp:docPr id="320" name="Picture 3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015" w14:textId="0F4198C2" w:rsidR="00386866" w:rsidRDefault="00386866" w:rsidP="00386866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  <w:r w:rsidRPr="00386866">
        <w:rPr>
          <w:rFonts w:ascii="Sakkal Majalla" w:hAnsi="Sakkal Majalla" w:cs="Sakkal Majalla"/>
          <w:b/>
          <w:bCs/>
          <w:noProof/>
        </w:rPr>
        <w:drawing>
          <wp:inline distT="0" distB="0" distL="0" distR="0" wp14:anchorId="07DCEBEB" wp14:editId="58F48EB5">
            <wp:extent cx="3150870" cy="2742854"/>
            <wp:effectExtent l="0" t="0" r="0" b="635"/>
            <wp:docPr id="321" name="Picture 3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73" cy="27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3D4" w14:textId="77777777" w:rsidR="00386866" w:rsidRPr="000A6732" w:rsidRDefault="00386866" w:rsidP="00386866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3192669" w14:textId="447044AE" w:rsidR="0037472C" w:rsidRPr="00D87AEE" w:rsidRDefault="0037472C" w:rsidP="0037472C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akkal Majalla" w:hAnsi="Sakkal Majalla" w:cs="Sakkal Majalla"/>
          <w:b/>
          <w:bCs/>
          <w:color w:val="000000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color w:val="000000"/>
          <w:sz w:val="28"/>
          <w:szCs w:val="28"/>
        </w:rPr>
        <w:t>Third Stage:</w:t>
      </w:r>
    </w:p>
    <w:p w14:paraId="3C62AA54" w14:textId="5BA538A2" w:rsidR="0037472C" w:rsidRPr="00D87AEE" w:rsidRDefault="0037472C" w:rsidP="0037472C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Stage requirements</w:t>
      </w:r>
      <w:r w:rsidRPr="00D87AEE">
        <w:rPr>
          <w:rFonts w:ascii="Sakkal Majalla" w:hAnsi="Sakkal Majalla" w:cs="Sakkal Majalla"/>
          <w:b/>
          <w:bCs/>
          <w:noProof/>
          <w:rtl/>
        </w:rPr>
        <w:t>:</w:t>
      </w:r>
      <w:r w:rsidRPr="00D87AEE">
        <w:rPr>
          <w:rFonts w:ascii="Sakkal Majalla" w:hAnsi="Sakkal Majalla" w:cs="Sakkal Majalla"/>
          <w:b/>
          <w:bCs/>
          <w:noProof/>
        </w:rPr>
        <w:t xml:space="preserve"> </w:t>
      </w:r>
      <w:r w:rsidRPr="00D87AEE">
        <w:rPr>
          <w:rFonts w:ascii="Sakkal Majalla" w:hAnsi="Sakkal Majalla" w:cs="Sakkal Majalla"/>
          <w:noProof/>
          <w:lang w:val="en-GB"/>
        </w:rPr>
        <w:t>manual control in Azimuth and Elevation axes</w:t>
      </w:r>
      <w:r w:rsidR="00B72654" w:rsidRPr="00D87AEE">
        <w:rPr>
          <w:rFonts w:ascii="Sakkal Majalla" w:hAnsi="Sakkal Majalla" w:cs="Sakkal Majalla"/>
          <w:noProof/>
          <w:lang w:val="en-GB"/>
        </w:rPr>
        <w:t xml:space="preserve"> and  labview GUI </w:t>
      </w:r>
    </w:p>
    <w:p w14:paraId="57F93B81" w14:textId="77777777" w:rsidR="000C2795" w:rsidRPr="00D87AEE" w:rsidRDefault="001D48A3" w:rsidP="001D48A3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bookmarkStart w:id="1" w:name="_Hlk114656794"/>
      <w:r w:rsidRPr="00D87AEE">
        <w:rPr>
          <w:rFonts w:ascii="Sakkal Majalla" w:hAnsi="Sakkal Majalla" w:cs="Sakkal Majalla"/>
          <w:b/>
          <w:bCs/>
          <w:noProof/>
        </w:rPr>
        <w:t>LabView System Block</w:t>
      </w:r>
      <w:r w:rsidR="000C2795" w:rsidRPr="00D87AEE">
        <w:rPr>
          <w:rFonts w:ascii="Sakkal Majalla" w:hAnsi="Sakkal Majalla" w:cs="Sakkal Majalla"/>
          <w:b/>
          <w:bCs/>
          <w:noProof/>
        </w:rPr>
        <w:t xml:space="preserve"> to </w:t>
      </w:r>
      <w:r w:rsidRPr="00D87AEE">
        <w:rPr>
          <w:rFonts w:ascii="Sakkal Majalla" w:hAnsi="Sakkal Majalla" w:cs="Sakkal Majalla"/>
          <w:b/>
          <w:bCs/>
          <w:noProof/>
        </w:rPr>
        <w:t>:</w:t>
      </w:r>
    </w:p>
    <w:p w14:paraId="6C7A8D98" w14:textId="7B54D672" w:rsidR="001D48A3" w:rsidRPr="00D87AEE" w:rsidRDefault="001D48A3" w:rsidP="000C2795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noProof/>
          <w:lang w:val="en-GB"/>
        </w:rPr>
        <w:t xml:space="preserve">Read encoder position using serial port </w:t>
      </w:r>
      <w:r w:rsidR="000C2795" w:rsidRPr="00D87AEE">
        <w:rPr>
          <w:rFonts w:ascii="Sakkal Majalla" w:hAnsi="Sakkal Majalla" w:cs="Sakkal Majalla"/>
          <w:noProof/>
          <w:lang w:val="en-GB"/>
        </w:rPr>
        <w:t>.</w:t>
      </w:r>
    </w:p>
    <w:p w14:paraId="00B3CD7A" w14:textId="598154C1" w:rsidR="000C2795" w:rsidRPr="00D87AEE" w:rsidRDefault="000C2795" w:rsidP="000C2795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noProof/>
          <w:lang w:val="en-GB"/>
        </w:rPr>
        <w:t>Compare encoder angle with requaired angle</w:t>
      </w:r>
      <w:r w:rsidR="00D0181C" w:rsidRPr="00D87AEE">
        <w:rPr>
          <w:rFonts w:ascii="Sakkal Majalla" w:hAnsi="Sakkal Majalla" w:cs="Sakkal Majalla"/>
          <w:noProof/>
          <w:lang w:val="en-GB"/>
        </w:rPr>
        <w:t xml:space="preserve"> given by user</w:t>
      </w:r>
      <w:r w:rsidRPr="00D87AEE">
        <w:rPr>
          <w:rFonts w:ascii="Sakkal Majalla" w:hAnsi="Sakkal Majalla" w:cs="Sakkal Majalla"/>
          <w:noProof/>
          <w:lang w:val="en-GB"/>
        </w:rPr>
        <w:t xml:space="preserve"> and send f,r or s to arduino </w:t>
      </w:r>
      <w:r w:rsidR="006F2341" w:rsidRPr="00D87AEE">
        <w:rPr>
          <w:rFonts w:ascii="Sakkal Majalla" w:hAnsi="Sakkal Majalla" w:cs="Sakkal Majalla"/>
          <w:noProof/>
          <w:lang w:val="en-GB"/>
        </w:rPr>
        <w:t>.</w:t>
      </w:r>
    </w:p>
    <w:p w14:paraId="6BD8A73D" w14:textId="172C4C70" w:rsidR="003A4374" w:rsidRPr="008209C5" w:rsidRDefault="006F2341" w:rsidP="008209C5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>Code to recive data from serial port and control</w:t>
      </w:r>
      <w:r w:rsidR="003A4374" w:rsidRPr="00D87AEE">
        <w:rPr>
          <w:rFonts w:ascii="Sakkal Majalla" w:hAnsi="Sakkal Majalla" w:cs="Sakkal Majalla"/>
          <w:b/>
          <w:bCs/>
          <w:noProof/>
        </w:rPr>
        <w:t xml:space="preserve"> </w:t>
      </w:r>
      <w:r w:rsidRPr="00D87AEE">
        <w:rPr>
          <w:rFonts w:ascii="Sakkal Majalla" w:hAnsi="Sakkal Majalla" w:cs="Sakkal Majalla"/>
          <w:b/>
          <w:bCs/>
          <w:noProof/>
        </w:rPr>
        <w:t>motor direction.</w:t>
      </w:r>
    </w:p>
    <w:p w14:paraId="73F55F30" w14:textId="77777777" w:rsidR="003A4374" w:rsidRPr="00D87AEE" w:rsidRDefault="003A4374" w:rsidP="003A4374">
      <w:pPr>
        <w:pStyle w:val="NormalWeb"/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</w:p>
    <w:p w14:paraId="05B066BF" w14:textId="0A815D84" w:rsidR="0037472C" w:rsidRPr="00D87AEE" w:rsidRDefault="00D0181C" w:rsidP="003A4374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b/>
          <w:bCs/>
          <w:noProof/>
        </w:rPr>
        <w:t xml:space="preserve">LabView GUI: </w:t>
      </w:r>
      <w:bookmarkEnd w:id="1"/>
    </w:p>
    <w:p w14:paraId="2A8B835F" w14:textId="269EC4AA" w:rsidR="008A4075" w:rsidRDefault="008A4075" w:rsidP="008A4075">
      <w:pPr>
        <w:pStyle w:val="ListParagraph"/>
        <w:bidi w:val="0"/>
        <w:ind w:left="1099" w:right="-86"/>
        <w:jc w:val="both"/>
        <w:rPr>
          <w:rFonts w:ascii="Sakkal Majalla" w:hAnsi="Sakkal Majalla" w:cs="Sakkal Majalla"/>
          <w:b/>
          <w:bCs/>
          <w:noProof/>
          <w:sz w:val="40"/>
          <w:szCs w:val="40"/>
        </w:rPr>
      </w:pPr>
      <w:r w:rsidRPr="00D87AEE">
        <w:rPr>
          <w:rFonts w:ascii="Sakkal Majalla" w:hAnsi="Sakkal Majalla" w:cs="Sakkal Majalla"/>
          <w:noProof/>
        </w:rPr>
        <w:lastRenderedPageBreak/>
        <w:drawing>
          <wp:inline distT="0" distB="0" distL="0" distR="0" wp14:anchorId="6B992FB1" wp14:editId="050EFFDF">
            <wp:extent cx="5318760" cy="3015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00" cy="302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7025" w14:textId="31CA84BE" w:rsidR="00EE3ECC" w:rsidRDefault="003731FE" w:rsidP="00EE3ECC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3E47F9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3376" behindDoc="0" locked="0" layoutInCell="1" allowOverlap="1" wp14:anchorId="28191DBA" wp14:editId="0F23C5CB">
            <wp:simplePos x="0" y="0"/>
            <wp:positionH relativeFrom="margin">
              <wp:posOffset>3630930</wp:posOffset>
            </wp:positionH>
            <wp:positionV relativeFrom="paragraph">
              <wp:posOffset>213360</wp:posOffset>
            </wp:positionV>
            <wp:extent cx="2952115" cy="1883410"/>
            <wp:effectExtent l="0" t="0" r="635" b="2540"/>
            <wp:wrapSquare wrapText="bothSides"/>
            <wp:docPr id="323" name="Picture 3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3D" w:rsidRPr="0092643D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4400" behindDoc="0" locked="0" layoutInCell="1" allowOverlap="1" wp14:anchorId="5675A058" wp14:editId="32DD6428">
            <wp:simplePos x="0" y="0"/>
            <wp:positionH relativeFrom="column">
              <wp:posOffset>313690</wp:posOffset>
            </wp:positionH>
            <wp:positionV relativeFrom="paragraph">
              <wp:posOffset>2106295</wp:posOffset>
            </wp:positionV>
            <wp:extent cx="6298565" cy="2234565"/>
            <wp:effectExtent l="0" t="0" r="6985" b="0"/>
            <wp:wrapSquare wrapText="bothSides"/>
            <wp:docPr id="324" name="Picture 3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7F9" w:rsidRPr="00D87AEE">
        <w:rPr>
          <w:rFonts w:ascii="Sakkal Majalla" w:hAnsi="Sakkal Majalla" w:cs="Sakkal Majalla"/>
          <w:b/>
          <w:bCs/>
          <w:noProof/>
        </w:rPr>
        <w:t>LabView</w:t>
      </w:r>
      <w:r w:rsidR="003E47F9" w:rsidRPr="00EE3ECC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2352" behindDoc="0" locked="0" layoutInCell="1" allowOverlap="1" wp14:anchorId="34CF3B48" wp14:editId="6B4409FE">
            <wp:simplePos x="0" y="0"/>
            <wp:positionH relativeFrom="page">
              <wp:posOffset>347980</wp:posOffset>
            </wp:positionH>
            <wp:positionV relativeFrom="paragraph">
              <wp:posOffset>226060</wp:posOffset>
            </wp:positionV>
            <wp:extent cx="3911600" cy="1859280"/>
            <wp:effectExtent l="0" t="0" r="0" b="7620"/>
            <wp:wrapSquare wrapText="bothSides"/>
            <wp:docPr id="322" name="Picture 3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Diagram, schematic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7F9">
        <w:rPr>
          <w:rFonts w:ascii="Sakkal Majalla" w:hAnsi="Sakkal Majalla" w:cs="Sakkal Majalla"/>
          <w:b/>
          <w:bCs/>
          <w:noProof/>
        </w:rPr>
        <w:t xml:space="preserve"> </w:t>
      </w:r>
      <w:r w:rsidR="00EE3ECC" w:rsidRPr="00EE3ECC">
        <w:rPr>
          <w:rFonts w:ascii="Sakkal Majalla" w:hAnsi="Sakkal Majalla" w:cs="Sakkal Majalla"/>
          <w:b/>
          <w:bCs/>
          <w:noProof/>
        </w:rPr>
        <w:t>Block Diagram:</w:t>
      </w:r>
    </w:p>
    <w:p w14:paraId="1738BD0B" w14:textId="0237CD45" w:rsidR="00EE3ECC" w:rsidRDefault="00EE3ECC" w:rsidP="003E47F9">
      <w:pPr>
        <w:pStyle w:val="NormalWeb"/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</w:p>
    <w:p w14:paraId="5420DE06" w14:textId="77777777" w:rsidR="00327AD5" w:rsidRDefault="00327AD5" w:rsidP="003E47F9">
      <w:pPr>
        <w:pStyle w:val="NormalWeb"/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</w:p>
    <w:p w14:paraId="7FCD5111" w14:textId="02E3EB31" w:rsidR="00EE3ECC" w:rsidRDefault="002A6AB2" w:rsidP="00327AD5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2A6AB2">
        <w:rPr>
          <w:rFonts w:ascii="Sakkal Majalla" w:hAnsi="Sakkal Majalla" w:cs="Sakkal Majalla"/>
          <w:b/>
          <w:bCs/>
          <w:noProof/>
        </w:rPr>
        <w:lastRenderedPageBreak/>
        <w:drawing>
          <wp:anchor distT="0" distB="0" distL="114300" distR="114300" simplePos="0" relativeHeight="251817472" behindDoc="0" locked="0" layoutInCell="1" allowOverlap="1" wp14:anchorId="47C9C861" wp14:editId="66D4B8E3">
            <wp:simplePos x="0" y="0"/>
            <wp:positionH relativeFrom="column">
              <wp:posOffset>915670</wp:posOffset>
            </wp:positionH>
            <wp:positionV relativeFrom="paragraph">
              <wp:posOffset>217170</wp:posOffset>
            </wp:positionV>
            <wp:extent cx="3221990" cy="3832860"/>
            <wp:effectExtent l="0" t="0" r="0" b="0"/>
            <wp:wrapSquare wrapText="bothSides"/>
            <wp:docPr id="328" name="Picture 3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3D" w:rsidRPr="00D87AEE">
        <w:rPr>
          <w:rFonts w:ascii="Sakkal Majalla" w:hAnsi="Sakkal Majalla" w:cs="Sakkal Majalla"/>
          <w:b/>
          <w:bCs/>
          <w:noProof/>
        </w:rPr>
        <w:t xml:space="preserve">Stage </w:t>
      </w:r>
      <w:r w:rsidR="0092643D">
        <w:rPr>
          <w:rFonts w:ascii="Sakkal Majalla" w:hAnsi="Sakkal Majalla" w:cs="Sakkal Majalla"/>
          <w:b/>
          <w:bCs/>
          <w:noProof/>
        </w:rPr>
        <w:t>code</w:t>
      </w:r>
      <w:r w:rsidR="0092643D" w:rsidRPr="00D87AEE">
        <w:rPr>
          <w:rFonts w:ascii="Sakkal Majalla" w:hAnsi="Sakkal Majalla" w:cs="Sakkal Majalla"/>
          <w:b/>
          <w:bCs/>
          <w:noProof/>
        </w:rPr>
        <w:t>:</w:t>
      </w:r>
      <w:r w:rsidR="0092643D">
        <w:rPr>
          <w:rFonts w:ascii="Sakkal Majalla" w:hAnsi="Sakkal Majalla" w:cs="Sakkal Majalla"/>
          <w:b/>
          <w:bCs/>
          <w:noProof/>
        </w:rPr>
        <w:t xml:space="preserve"> </w:t>
      </w:r>
    </w:p>
    <w:p w14:paraId="1D1E652B" w14:textId="6F6B4FDE" w:rsidR="00327AD5" w:rsidRDefault="00327AD5" w:rsidP="00327AD5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31F21121" w14:textId="4C660455" w:rsidR="00327AD5" w:rsidRPr="00327AD5" w:rsidRDefault="00327AD5" w:rsidP="00327AD5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8F86218" w14:textId="36F639B5" w:rsidR="00EE3ECC" w:rsidRDefault="00EE3ECC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75DA8700" w14:textId="04488FD0" w:rsidR="00EE3ECC" w:rsidRDefault="00EE3ECC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323B3656" w14:textId="728E22BC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27658B13" w14:textId="01CA7FE2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5092201" w14:textId="2A6A79D3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1D057FC" w14:textId="2A061D38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7961D42E" w14:textId="3915E4DE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7F9F1BE" w14:textId="6ABBB85F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3E9D171D" w14:textId="2B8C7E04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7CB280F" w14:textId="0DE585FA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062C4E8" w14:textId="532D840D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3A9C30F" w14:textId="4A45733D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08AED0C" w14:textId="51D77424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29CDB619" w14:textId="53CF9940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E37009E" w14:textId="62859145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9FDF142" w14:textId="71A386B2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29733E3F" w14:textId="3B7235F4" w:rsidR="002A6AB2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  <w:r w:rsidRPr="00860288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8496" behindDoc="0" locked="0" layoutInCell="1" allowOverlap="1" wp14:anchorId="278CA737" wp14:editId="192AFCBD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208655" cy="1165860"/>
            <wp:effectExtent l="0" t="0" r="0" b="0"/>
            <wp:wrapSquare wrapText="bothSides"/>
            <wp:docPr id="329" name="Picture 3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 descr="Text, let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61E9D" w14:textId="1FDED724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773EF1B" w14:textId="67F2F715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6EB5105" w14:textId="5C8FEA1B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814FDFB" w14:textId="3922E1CD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  <w:r w:rsidRPr="00327AD5">
        <w:rPr>
          <w:rFonts w:ascii="Sakkal Majalla" w:hAnsi="Sakkal Majalla" w:cs="Sakkal Majalla"/>
          <w:b/>
          <w:bCs/>
          <w:noProof/>
        </w:rPr>
        <w:lastRenderedPageBreak/>
        <w:drawing>
          <wp:anchor distT="0" distB="0" distL="114300" distR="114300" simplePos="0" relativeHeight="251816448" behindDoc="0" locked="0" layoutInCell="1" allowOverlap="1" wp14:anchorId="2087E1E7" wp14:editId="25707552">
            <wp:simplePos x="0" y="0"/>
            <wp:positionH relativeFrom="column">
              <wp:posOffset>367030</wp:posOffset>
            </wp:positionH>
            <wp:positionV relativeFrom="paragraph">
              <wp:posOffset>48895</wp:posOffset>
            </wp:positionV>
            <wp:extent cx="3169920" cy="3305810"/>
            <wp:effectExtent l="0" t="0" r="3810" b="8890"/>
            <wp:wrapSquare wrapText="bothSides"/>
            <wp:docPr id="325" name="Picture 3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30DE8" w14:textId="19794CC8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D8363C7" w14:textId="1497C24E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D05EB3A" w14:textId="071DCF17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D9E4F9E" w14:textId="5D6124F5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72D3AC8F" w14:textId="3D8FD6D2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2310D48" w14:textId="3ED75893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66DDBF0" w14:textId="1F9B6C8B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289FC89F" w14:textId="14E0311D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77C8E599" w14:textId="711D0408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130A504" w14:textId="4237328A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A9AB8CA" w14:textId="7CB00ED2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9358EA5" w14:textId="212EAFF6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72126EB" w14:textId="6DDEC1D6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5BF1EFD" w14:textId="1FCF2E86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E96B7EA" w14:textId="694B9654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  <w:r w:rsidRPr="00860288">
        <w:rPr>
          <w:rFonts w:ascii="Sakkal Majalla" w:hAnsi="Sakkal Majalla" w:cs="Sakkal Majalla"/>
          <w:b/>
          <w:bCs/>
          <w:noProof/>
        </w:rPr>
        <w:drawing>
          <wp:anchor distT="0" distB="0" distL="114300" distR="114300" simplePos="0" relativeHeight="251819520" behindDoc="0" locked="0" layoutInCell="1" allowOverlap="1" wp14:anchorId="17E2CD76" wp14:editId="6BB009BC">
            <wp:simplePos x="0" y="0"/>
            <wp:positionH relativeFrom="column">
              <wp:posOffset>336550</wp:posOffset>
            </wp:positionH>
            <wp:positionV relativeFrom="paragraph">
              <wp:posOffset>164465</wp:posOffset>
            </wp:positionV>
            <wp:extent cx="3260725" cy="2552700"/>
            <wp:effectExtent l="0" t="0" r="0" b="0"/>
            <wp:wrapSquare wrapText="bothSides"/>
            <wp:docPr id="330" name="Picture 3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6F14" w14:textId="1AE549C4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05E5E2CC" w14:textId="5F3A54F2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94BCCBD" w14:textId="7BFA3BC2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9D37E28" w14:textId="519BA7F6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B8763A1" w14:textId="77777777" w:rsidR="00860288" w:rsidRDefault="00860288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3DA62775" w14:textId="77777777" w:rsidR="002A6AB2" w:rsidRDefault="002A6AB2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FC84CC7" w14:textId="2D04DBC7" w:rsidR="00EE3ECC" w:rsidRDefault="00EE3ECC" w:rsidP="00EE3ECC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2E703D75" w14:textId="247957E6" w:rsidR="00860288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5E2DC594" w14:textId="1D01B35B" w:rsidR="00860288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54A75CF" w14:textId="74967889" w:rsidR="00860288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B9B2704" w14:textId="1A34990D" w:rsidR="00860288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65F1DD4F" w14:textId="0AC406A7" w:rsidR="00860288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1D3FFE2D" w14:textId="77777777" w:rsidR="00860288" w:rsidRPr="00EE3ECC" w:rsidRDefault="00860288" w:rsidP="00860288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b/>
          <w:bCs/>
          <w:noProof/>
        </w:rPr>
      </w:pPr>
    </w:p>
    <w:p w14:paraId="45ACB225" w14:textId="498033F2" w:rsidR="003A4374" w:rsidRPr="00D87AEE" w:rsidRDefault="003A4374" w:rsidP="003A4374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Sakkal Majalla" w:hAnsi="Sakkal Majalla" w:cs="Sakkal Majalla"/>
          <w:b/>
          <w:bCs/>
          <w:color w:val="000000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color w:val="000000"/>
          <w:sz w:val="28"/>
          <w:szCs w:val="28"/>
        </w:rPr>
        <w:t>Final stage:</w:t>
      </w:r>
    </w:p>
    <w:p w14:paraId="3256966A" w14:textId="2591EEA3" w:rsidR="003A4374" w:rsidRPr="00D87AEE" w:rsidRDefault="00D3225F" w:rsidP="00D3225F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color w:val="000000"/>
          <w:sz w:val="28"/>
          <w:szCs w:val="28"/>
        </w:rPr>
      </w:pPr>
      <w:r w:rsidRPr="00D87AEE">
        <w:rPr>
          <w:rFonts w:ascii="Sakkal Majalla" w:hAnsi="Sakkal Majalla" w:cs="Sakkal Majalla"/>
          <w:b/>
          <w:bCs/>
          <w:noProof/>
        </w:rPr>
        <w:t>Stage requirements</w:t>
      </w:r>
      <w:r w:rsidRPr="00D87AEE">
        <w:rPr>
          <w:rFonts w:ascii="Sakkal Majalla" w:hAnsi="Sakkal Majalla" w:cs="Sakkal Majalla"/>
          <w:b/>
          <w:bCs/>
          <w:noProof/>
          <w:rtl/>
        </w:rPr>
        <w:t>:</w:t>
      </w:r>
      <w:r w:rsidRPr="00D87AEE">
        <w:rPr>
          <w:rFonts w:ascii="Sakkal Majalla" w:hAnsi="Sakkal Majalla" w:cs="Sakkal Majalla"/>
          <w:b/>
          <w:bCs/>
          <w:noProof/>
        </w:rPr>
        <w:t xml:space="preserve"> </w:t>
      </w:r>
    </w:p>
    <w:p w14:paraId="2D3C7EC1" w14:textId="70BE0635" w:rsidR="00860288" w:rsidRDefault="00D3225F" w:rsidP="00860288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  <w:r w:rsidRPr="00D87AEE">
        <w:rPr>
          <w:rFonts w:ascii="Sakkal Majalla" w:hAnsi="Sakkal Majalla" w:cs="Sakkal Majalla"/>
          <w:noProof/>
          <w:lang w:val="en-GB"/>
        </w:rPr>
        <w:t>Code to control movement in the direction of the Azimuth axis by recive direction(f,r,s) from labview</w:t>
      </w:r>
      <w:r w:rsidRPr="00D87AEE">
        <w:rPr>
          <w:rFonts w:ascii="Sakkal Majalla" w:hAnsi="Sakkal Majalla" w:cs="Sakkal Majalla"/>
          <w:noProof/>
          <w:rtl/>
          <w:lang w:val="en-GB"/>
        </w:rPr>
        <w:t xml:space="preserve">  </w:t>
      </w:r>
      <w:r w:rsidRPr="00D87AEE">
        <w:rPr>
          <w:rFonts w:ascii="Sakkal Majalla" w:hAnsi="Sakkal Majalla" w:cs="Sakkal Majalla"/>
          <w:noProof/>
          <w:lang w:val="en-GB"/>
        </w:rPr>
        <w:t xml:space="preserve">and  </w:t>
      </w:r>
      <w:r w:rsidR="00741B26" w:rsidRPr="00D87AEE">
        <w:rPr>
          <w:rFonts w:ascii="Sakkal Majalla" w:hAnsi="Sakkal Majalla" w:cs="Sakkal Majalla"/>
          <w:noProof/>
          <w:lang w:val="en-GB"/>
        </w:rPr>
        <w:t xml:space="preserve">presenting encoder current angle on LCD and </w:t>
      </w:r>
      <w:r w:rsidRPr="00D87AEE">
        <w:rPr>
          <w:rFonts w:ascii="Sakkal Majalla" w:hAnsi="Sakkal Majalla" w:cs="Sakkal Majalla"/>
          <w:noProof/>
          <w:lang w:val="en-GB"/>
        </w:rPr>
        <w:t>another</w:t>
      </w:r>
      <w:r w:rsidR="00741B26" w:rsidRPr="00D87AEE">
        <w:rPr>
          <w:rFonts w:ascii="Sakkal Majalla" w:hAnsi="Sakkal Majalla" w:cs="Sakkal Majalla"/>
          <w:noProof/>
          <w:lang w:val="en-GB"/>
        </w:rPr>
        <w:t xml:space="preserve"> code</w:t>
      </w:r>
      <w:r w:rsidRPr="00D87AEE">
        <w:rPr>
          <w:rFonts w:ascii="Sakkal Majalla" w:hAnsi="Sakkal Majalla" w:cs="Sakkal Majalla"/>
          <w:noProof/>
          <w:lang w:val="en-GB"/>
        </w:rPr>
        <w:t xml:space="preserve"> for Elevation axis</w:t>
      </w:r>
      <w:r w:rsidRPr="00D87AEE">
        <w:rPr>
          <w:rFonts w:ascii="Sakkal Majalla" w:hAnsi="Sakkal Majalla" w:cs="Sakkal Majalla"/>
          <w:b/>
          <w:bCs/>
          <w:noProof/>
        </w:rPr>
        <w:t>.</w:t>
      </w:r>
    </w:p>
    <w:p w14:paraId="45011C9C" w14:textId="430650DE" w:rsidR="00860288" w:rsidRDefault="00860288" w:rsidP="00860288">
      <w:pPr>
        <w:pStyle w:val="NormalWeb"/>
        <w:numPr>
          <w:ilvl w:val="1"/>
          <w:numId w:val="20"/>
        </w:numPr>
        <w:spacing w:before="0" w:beforeAutospacing="0" w:after="0" w:afterAutospacing="0"/>
        <w:rPr>
          <w:rFonts w:ascii="Sakkal Majalla" w:hAnsi="Sakkal Majalla" w:cs="Sakkal Majalla"/>
          <w:noProof/>
          <w:lang w:val="en-GB"/>
        </w:rPr>
      </w:pPr>
      <w:r w:rsidRPr="00774ECA">
        <w:rPr>
          <w:rFonts w:ascii="Sakkal Majalla" w:hAnsi="Sakkal Majalla" w:cs="Sakkal Majalla"/>
          <w:noProof/>
          <w:lang w:val="en-GB"/>
        </w:rPr>
        <w:t>Manual full circ</w:t>
      </w:r>
      <w:r w:rsidR="00774ECA" w:rsidRPr="00774ECA">
        <w:rPr>
          <w:rFonts w:ascii="Sakkal Majalla" w:hAnsi="Sakkal Majalla" w:cs="Sakkal Majalla"/>
          <w:noProof/>
          <w:lang w:val="en-GB"/>
        </w:rPr>
        <w:t>uit.</w:t>
      </w:r>
    </w:p>
    <w:p w14:paraId="64591EC0" w14:textId="1C3379CA" w:rsidR="00774ECA" w:rsidRPr="00774ECA" w:rsidRDefault="00774ECA" w:rsidP="00774ECA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="Sakkal Majalla" w:hAnsi="Sakkal Majalla" w:cs="Sakkal Majalla"/>
          <w:noProof/>
          <w:lang w:val="en-GB"/>
        </w:rPr>
      </w:pPr>
      <w:r w:rsidRPr="00D87AEE">
        <w:rPr>
          <w:rFonts w:ascii="Sakkal Majalla" w:hAnsi="Sakkal Majalla" w:cs="Sakkal Majalla"/>
          <w:b/>
          <w:bCs/>
          <w:noProof/>
        </w:rPr>
        <w:t xml:space="preserve">Stage </w:t>
      </w:r>
      <w:r>
        <w:rPr>
          <w:rFonts w:ascii="Sakkal Majalla" w:hAnsi="Sakkal Majalla" w:cs="Sakkal Majalla"/>
          <w:b/>
          <w:bCs/>
          <w:noProof/>
        </w:rPr>
        <w:t xml:space="preserve">code: </w:t>
      </w:r>
    </w:p>
    <w:p w14:paraId="7DD3F6D9" w14:textId="689F2A52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  <w:r w:rsidRPr="00774ECA">
        <w:rPr>
          <w:rFonts w:ascii="Sakkal Majalla" w:hAnsi="Sakkal Majalla" w:cs="Sakkal Majalla"/>
          <w:noProof/>
          <w:lang w:val="en-GB"/>
        </w:rPr>
        <w:lastRenderedPageBreak/>
        <w:drawing>
          <wp:anchor distT="0" distB="0" distL="114300" distR="114300" simplePos="0" relativeHeight="251820544" behindDoc="0" locked="0" layoutInCell="1" allowOverlap="1" wp14:anchorId="60B5B608" wp14:editId="647A0656">
            <wp:simplePos x="0" y="0"/>
            <wp:positionH relativeFrom="margin">
              <wp:posOffset>548640</wp:posOffset>
            </wp:positionH>
            <wp:positionV relativeFrom="paragraph">
              <wp:posOffset>7620</wp:posOffset>
            </wp:positionV>
            <wp:extent cx="4419600" cy="3160395"/>
            <wp:effectExtent l="0" t="0" r="0" b="1905"/>
            <wp:wrapSquare wrapText="bothSides"/>
            <wp:docPr id="331" name="Picture 3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76B66" w14:textId="2C4FF934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13180EDE" w14:textId="1CFF1F5C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262D58E" w14:textId="24A766DA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52190DD" w14:textId="33BF4CB2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CEE1D68" w14:textId="65EB0954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4D1C099" w14:textId="7DD66254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24872BED" w14:textId="70ACDCDD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32A20C36" w14:textId="0DBB4C43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6569553E" w14:textId="14F8207D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E0323A5" w14:textId="60181337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74C667D1" w14:textId="3980EB87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DB9D450" w14:textId="27F02664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1E420F6" w14:textId="3B5B0867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62E376C1" w14:textId="201DAB6B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19067667" w14:textId="2E5E268B" w:rsidR="00774ECA" w:rsidRDefault="007E250E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  <w:r w:rsidRPr="00774ECA">
        <w:rPr>
          <w:rFonts w:ascii="Sakkal Majalla" w:hAnsi="Sakkal Majalla" w:cs="Sakkal Majalla"/>
          <w:noProof/>
          <w:lang w:val="en-GB"/>
        </w:rPr>
        <w:drawing>
          <wp:anchor distT="0" distB="0" distL="114300" distR="114300" simplePos="0" relativeHeight="251821568" behindDoc="0" locked="0" layoutInCell="1" allowOverlap="1" wp14:anchorId="215090AD" wp14:editId="2C9C1972">
            <wp:simplePos x="0" y="0"/>
            <wp:positionH relativeFrom="margin">
              <wp:posOffset>472440</wp:posOffset>
            </wp:positionH>
            <wp:positionV relativeFrom="paragraph">
              <wp:posOffset>1905</wp:posOffset>
            </wp:positionV>
            <wp:extent cx="3060065" cy="3886200"/>
            <wp:effectExtent l="0" t="0" r="6985" b="0"/>
            <wp:wrapSquare wrapText="bothSides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D5416" w14:textId="77777777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CD830B4" w14:textId="07C29C8A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FFC0750" w14:textId="4B4E8410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1E2D2A4A" w14:textId="45BC0F81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5AABB1A9" w14:textId="07CB8C85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26DA81EA" w14:textId="27B6BF4F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28D5F040" w14:textId="326E83B8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54BFF3B9" w14:textId="62F5DDCA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D4A8991" w14:textId="7F8C4AD3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441F87F9" w14:textId="08B03719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6B3E732D" w14:textId="55D56EEC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780D2B06" w14:textId="2C387679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0D25CC03" w14:textId="7E105093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52F00E2A" w14:textId="5E5C3759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12C44639" w14:textId="0EC6B9F9" w:rsid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78D940F2" w14:textId="77777777" w:rsidR="00774ECA" w:rsidRPr="00774ECA" w:rsidRDefault="00774ECA" w:rsidP="00774ECA">
      <w:pPr>
        <w:pStyle w:val="NormalWeb"/>
        <w:spacing w:before="0" w:beforeAutospacing="0" w:after="0" w:afterAutospacing="0"/>
        <w:ind w:left="1440"/>
        <w:rPr>
          <w:rFonts w:ascii="Sakkal Majalla" w:hAnsi="Sakkal Majalla" w:cs="Sakkal Majalla"/>
          <w:noProof/>
          <w:lang w:val="en-GB"/>
        </w:rPr>
      </w:pPr>
    </w:p>
    <w:p w14:paraId="53CD74F3" w14:textId="7EF6FACF" w:rsidR="00D87AEE" w:rsidRPr="00D87AEE" w:rsidRDefault="00D87AEE" w:rsidP="00774ECA">
      <w:pPr>
        <w:pStyle w:val="NormalWeb"/>
        <w:spacing w:before="0" w:beforeAutospacing="0" w:after="0" w:afterAutospacing="0"/>
        <w:rPr>
          <w:rFonts w:ascii="Sakkal Majalla" w:hAnsi="Sakkal Majalla" w:cs="Sakkal Majalla"/>
          <w:b/>
          <w:bCs/>
          <w:noProof/>
        </w:rPr>
      </w:pPr>
    </w:p>
    <w:p w14:paraId="11009512" w14:textId="29EFD1E8" w:rsidR="00D87AEE" w:rsidRPr="009F528A" w:rsidRDefault="00774ECA" w:rsidP="009F528A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Sakkal Majalla" w:hAnsi="Sakkal Majalla" w:cs="Sakkal Majalla"/>
          <w:b/>
          <w:bCs/>
          <w:noProof/>
          <w:sz w:val="28"/>
          <w:szCs w:val="28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553280" behindDoc="1" locked="0" layoutInCell="1" allowOverlap="1" wp14:anchorId="7AC05C91" wp14:editId="346AD77F">
            <wp:simplePos x="0" y="0"/>
            <wp:positionH relativeFrom="margin">
              <wp:posOffset>5102225</wp:posOffset>
            </wp:positionH>
            <wp:positionV relativeFrom="paragraph">
              <wp:posOffset>1270</wp:posOffset>
            </wp:positionV>
            <wp:extent cx="1226820" cy="1128395"/>
            <wp:effectExtent l="0" t="0" r="0" b="0"/>
            <wp:wrapTight wrapText="bothSides">
              <wp:wrapPolygon edited="0">
                <wp:start x="0" y="0"/>
                <wp:lineTo x="0" y="21150"/>
                <wp:lineTo x="21130" y="21150"/>
                <wp:lineTo x="21130" y="0"/>
                <wp:lineTo x="0" y="0"/>
              </wp:wrapPolygon>
            </wp:wrapTight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71116_095727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7" r="12067" b="11962"/>
                    <a:stretch/>
                  </pic:blipFill>
                  <pic:spPr bwMode="auto">
                    <a:xfrm>
                      <a:off x="0" y="0"/>
                      <a:ext cx="122682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540992" behindDoc="0" locked="0" layoutInCell="1" allowOverlap="1" wp14:anchorId="285EDA67" wp14:editId="297CCDA6">
            <wp:simplePos x="0" y="0"/>
            <wp:positionH relativeFrom="column">
              <wp:posOffset>3704590</wp:posOffset>
            </wp:positionH>
            <wp:positionV relativeFrom="paragraph">
              <wp:posOffset>1905</wp:posOffset>
            </wp:positionV>
            <wp:extent cx="1143000" cy="856615"/>
            <wp:effectExtent l="0" t="0" r="0" b="635"/>
            <wp:wrapThrough wrapText="bothSides">
              <wp:wrapPolygon edited="0">
                <wp:start x="0" y="0"/>
                <wp:lineTo x="0" y="21136"/>
                <wp:lineTo x="21240" y="21136"/>
                <wp:lineTo x="212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71116_09575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AEE" w:rsidRPr="00D87AEE">
        <w:rPr>
          <w:rFonts w:ascii="Sakkal Majalla" w:hAnsi="Sakkal Majalla" w:cs="Sakkal Majalla"/>
          <w:b/>
          <w:bCs/>
          <w:noProof/>
          <w:sz w:val="28"/>
          <w:szCs w:val="28"/>
        </w:rPr>
        <w:t>System components:</w:t>
      </w:r>
    </w:p>
    <w:p w14:paraId="2CA7BA8D" w14:textId="0F5E1510" w:rsidR="00D87AEE" w:rsidRPr="00C366A5" w:rsidRDefault="00D87AEE" w:rsidP="00C366A5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C366A5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2 Motors </w:t>
      </w:r>
      <w:r w:rsidR="00C366A5" w:rsidRPr="00C366A5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: </w:t>
      </w:r>
      <w:r w:rsidR="00C366A5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="00C366A5" w:rsidRPr="00C366A5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to control movement in Azimuth and Elevation </w:t>
      </w:r>
      <w:r w:rsidR="00C366A5" w:rsidRPr="00D87AEE">
        <w:rPr>
          <w:rFonts w:ascii="Sakkal Majalla" w:hAnsi="Sakkal Majalla" w:cs="Sakkal Majalla"/>
          <w:noProof/>
          <w:sz w:val="24"/>
          <w:szCs w:val="24"/>
          <w:lang w:val="en-GB"/>
        </w:rPr>
        <w:t>axes</w:t>
      </w:r>
      <w:r w:rsidR="00C366A5">
        <w:rPr>
          <w:rFonts w:ascii="Sakkal Majalla" w:hAnsi="Sakkal Majalla" w:cs="Sakkal Majalla"/>
          <w:noProof/>
          <w:sz w:val="24"/>
          <w:szCs w:val="24"/>
          <w:lang w:val="en-GB"/>
        </w:rPr>
        <w:t>.</w:t>
      </w:r>
      <w:r w:rsidR="00142A64" w:rsidRPr="00142A64">
        <w:rPr>
          <w:noProof/>
          <w:lang w:eastAsia="en-GB"/>
        </w:rPr>
        <w:t xml:space="preserve"> </w:t>
      </w:r>
    </w:p>
    <w:p w14:paraId="23207510" w14:textId="230ED9A6" w:rsidR="00C366A5" w:rsidRPr="00C366A5" w:rsidRDefault="00C366A5" w:rsidP="00C366A5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2 </w:t>
      </w:r>
      <w:r w:rsidRPr="00C366A5">
        <w:rPr>
          <w:rFonts w:ascii="Sakkal Majalla" w:hAnsi="Sakkal Majalla" w:cs="Sakkal Majalla"/>
          <w:b/>
          <w:bCs/>
          <w:noProof/>
          <w:sz w:val="24"/>
          <w:szCs w:val="24"/>
        </w:rPr>
        <w:t>Motor driver (Altivar) :</w:t>
      </w:r>
      <w:r w:rsidR="005B5F79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 </w:t>
      </w:r>
    </w:p>
    <w:p w14:paraId="46AB73AD" w14:textId="201AE66B" w:rsidR="00C366A5" w:rsidRPr="00C366A5" w:rsidRDefault="00774ECA" w:rsidP="00C366A5">
      <w:pPr>
        <w:pStyle w:val="ListParagraph"/>
        <w:bidi w:val="0"/>
        <w:spacing w:after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CC26816" wp14:editId="1A24315D">
                <wp:simplePos x="0" y="0"/>
                <wp:positionH relativeFrom="column">
                  <wp:posOffset>3780790</wp:posOffset>
                </wp:positionH>
                <wp:positionV relativeFrom="paragraph">
                  <wp:posOffset>37465</wp:posOffset>
                </wp:positionV>
                <wp:extent cx="845820" cy="121920"/>
                <wp:effectExtent l="0" t="0" r="0" b="0"/>
                <wp:wrapThrough wrapText="bothSides">
                  <wp:wrapPolygon edited="0">
                    <wp:start x="0" y="0"/>
                    <wp:lineTo x="0" y="16875"/>
                    <wp:lineTo x="20919" y="16875"/>
                    <wp:lineTo x="20919" y="0"/>
                    <wp:lineTo x="0" y="0"/>
                  </wp:wrapPolygon>
                </wp:wrapThrough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D47396" w14:textId="24331E43" w:rsidR="00500569" w:rsidRPr="008A625D" w:rsidRDefault="00500569" w:rsidP="00500569">
                            <w:pPr>
                              <w:pStyle w:val="Caption"/>
                              <w:bidi w:val="0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B749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6816" id="Text Box 281" o:spid="_x0000_s1027" type="#_x0000_t202" style="position:absolute;left:0;text-align:left;margin-left:297.7pt;margin-top:2.95pt;width:66.6pt;height:9.6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" stroked="f">
                <v:textbox inset="0,0,0,0">
                  <w:txbxContent>
                    <w:p w14:paraId="76D47396" w14:textId="24331E43" w:rsidR="00500569" w:rsidRPr="008A625D" w:rsidRDefault="00500569" w:rsidP="00500569">
                      <w:pPr>
                        <w:pStyle w:val="Caption"/>
                        <w:bidi w:val="0"/>
                        <w:rPr>
                          <w:rFonts w:cs="Times New Roman"/>
                          <w:noProof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B749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lang w:bidi="ar-EG"/>
                        </w:rPr>
                        <w:t>motor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366A5" w:rsidRPr="00C366A5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="00C366A5" w:rsidRPr="00C366A5">
        <w:rPr>
          <w:rFonts w:ascii="Sakkal Majalla" w:hAnsi="Sakkal Majalla" w:cs="Sakkal Majalla"/>
          <w:noProof/>
          <w:sz w:val="24"/>
          <w:szCs w:val="24"/>
          <w:lang w:val="en-GB"/>
        </w:rPr>
        <w:t>its main functions are</w:t>
      </w:r>
      <w:r w:rsidR="005B5F79">
        <w:rPr>
          <w:rFonts w:ascii="Sakkal Majalla" w:hAnsi="Sakkal Majalla" w:cs="Sakkal Majalla"/>
          <w:noProof/>
          <w:sz w:val="24"/>
          <w:szCs w:val="24"/>
          <w:lang w:val="en-GB"/>
        </w:rPr>
        <w:t>:</w:t>
      </w:r>
    </w:p>
    <w:p w14:paraId="3A819D0C" w14:textId="199C66A7" w:rsidR="00C366A5" w:rsidRPr="005B5F79" w:rsidRDefault="00774ECA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1" locked="0" layoutInCell="1" allowOverlap="1" wp14:anchorId="1B5BBCB9" wp14:editId="0CE811C2">
                <wp:simplePos x="0" y="0"/>
                <wp:positionH relativeFrom="column">
                  <wp:posOffset>5182870</wp:posOffset>
                </wp:positionH>
                <wp:positionV relativeFrom="paragraph">
                  <wp:posOffset>21590</wp:posOffset>
                </wp:positionV>
                <wp:extent cx="937260" cy="144780"/>
                <wp:effectExtent l="0" t="0" r="0" b="7620"/>
                <wp:wrapTight wrapText="bothSides">
                  <wp:wrapPolygon edited="0">
                    <wp:start x="0" y="0"/>
                    <wp:lineTo x="0" y="19895"/>
                    <wp:lineTo x="21073" y="19895"/>
                    <wp:lineTo x="21073" y="0"/>
                    <wp:lineTo x="0" y="0"/>
                  </wp:wrapPolygon>
                </wp:wrapTight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57E28" w14:textId="4BC04F04" w:rsidR="00500569" w:rsidRPr="00967FD2" w:rsidRDefault="00500569" w:rsidP="00500569">
                            <w:pPr>
                              <w:pStyle w:val="Caption"/>
                              <w:bidi w:val="0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B749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Altivar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BCB9" id="Text Box 287" o:spid="_x0000_s1028" type="#_x0000_t202" style="position:absolute;left:0;text-align:left;margin-left:408.1pt;margin-top:1.7pt;width:73.8pt;height:11.4pt;z-index:-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" stroked="f">
                <v:textbox inset="0,0,0,0">
                  <w:txbxContent>
                    <w:p w14:paraId="54C57E28" w14:textId="4BC04F04" w:rsidR="00500569" w:rsidRPr="00967FD2" w:rsidRDefault="00500569" w:rsidP="00500569">
                      <w:pPr>
                        <w:pStyle w:val="Caption"/>
                        <w:bidi w:val="0"/>
                        <w:rPr>
                          <w:rFonts w:cs="Times New Roman"/>
                          <w:noProof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B7491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Altivar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366A5"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Start/ stop the motion.</w:t>
      </w:r>
    </w:p>
    <w:p w14:paraId="1972B01A" w14:textId="6AF736F8" w:rsidR="00C366A5" w:rsidRPr="005B5F79" w:rsidRDefault="00C366A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Regulate the speed</w:t>
      </w:r>
    </w:p>
    <w:p w14:paraId="5FDA87A5" w14:textId="583D504E" w:rsidR="00C366A5" w:rsidRPr="005B5F79" w:rsidRDefault="008209C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b/>
          <w:bCs/>
          <w:noProof/>
          <w:sz w:val="24"/>
          <w:szCs w:val="24"/>
        </w:rPr>
        <w:drawing>
          <wp:anchor distT="0" distB="0" distL="114300" distR="114300" simplePos="0" relativeHeight="251533824" behindDoc="0" locked="0" layoutInCell="1" allowOverlap="1" wp14:anchorId="09F7DC9F" wp14:editId="553D100B">
            <wp:simplePos x="0" y="0"/>
            <wp:positionH relativeFrom="column">
              <wp:posOffset>4055110</wp:posOffset>
            </wp:positionH>
            <wp:positionV relativeFrom="paragraph">
              <wp:posOffset>-95250</wp:posOffset>
            </wp:positionV>
            <wp:extent cx="1875845" cy="1483995"/>
            <wp:effectExtent l="0" t="0" r="0" b="1905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4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6A5"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Protection of the motor using internal limit switches</w:t>
      </w:r>
    </w:p>
    <w:p w14:paraId="5D92B99A" w14:textId="45FA578A" w:rsidR="00C366A5" w:rsidRPr="005B5F79" w:rsidRDefault="00C366A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Safe the energy for variable torque applications.</w:t>
      </w:r>
    </w:p>
    <w:p w14:paraId="60E74207" w14:textId="27320D81" w:rsidR="00C366A5" w:rsidRPr="005B5F79" w:rsidRDefault="00C366A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Adjusting operating speed range </w:t>
      </w:r>
    </w:p>
    <w:p w14:paraId="22DCF4C4" w14:textId="0892A753" w:rsidR="00C366A5" w:rsidRPr="005B5F79" w:rsidRDefault="00C366A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Acceleration and deceleration ramp times.</w:t>
      </w:r>
    </w:p>
    <w:p w14:paraId="7DA9D7D9" w14:textId="09708E19" w:rsidR="00C366A5" w:rsidRDefault="00C366A5" w:rsidP="005B5F79">
      <w:pPr>
        <w:pStyle w:val="ListParagraph"/>
        <w:numPr>
          <w:ilvl w:val="0"/>
          <w:numId w:val="25"/>
        </w:num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5B5F79">
        <w:rPr>
          <w:rFonts w:ascii="Sakkal Majalla" w:hAnsi="Sakkal Majalla" w:cs="Sakkal Majalla"/>
          <w:noProof/>
          <w:sz w:val="24"/>
          <w:szCs w:val="24"/>
          <w:lang w:val="en-GB"/>
        </w:rPr>
        <w:t>Reverse rotation</w:t>
      </w:r>
    </w:p>
    <w:p w14:paraId="771F9B62" w14:textId="1298E9AD" w:rsidR="002A6AB2" w:rsidRPr="007E250E" w:rsidRDefault="002A6AB2" w:rsidP="007E250E">
      <w:pPr>
        <w:bidi w:val="0"/>
        <w:ind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</w:p>
    <w:p w14:paraId="0F495B0E" w14:textId="77777777" w:rsidR="002A6AB2" w:rsidRPr="005B5F79" w:rsidRDefault="002A6AB2" w:rsidP="002A6AB2">
      <w:pPr>
        <w:pStyle w:val="ListParagraph"/>
        <w:bidi w:val="0"/>
        <w:ind w:left="1440"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</w:p>
    <w:p w14:paraId="474B8F68" w14:textId="32CFFD33" w:rsidR="00D87AEE" w:rsidRPr="004A7E83" w:rsidRDefault="004A7E83" w:rsidP="00E16686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3718A27F" wp14:editId="167E50F0">
            <wp:simplePos x="0" y="0"/>
            <wp:positionH relativeFrom="column">
              <wp:posOffset>4881245</wp:posOffset>
            </wp:positionH>
            <wp:positionV relativeFrom="paragraph">
              <wp:posOffset>255270</wp:posOffset>
            </wp:positionV>
            <wp:extent cx="1750060" cy="1249680"/>
            <wp:effectExtent l="0" t="0" r="2540" b="7620"/>
            <wp:wrapTight wrapText="bothSides">
              <wp:wrapPolygon edited="0">
                <wp:start x="0" y="0"/>
                <wp:lineTo x="0" y="21402"/>
                <wp:lineTo x="21396" y="21402"/>
                <wp:lineTo x="21396" y="0"/>
                <wp:lineTo x="0" y="0"/>
              </wp:wrapPolygon>
            </wp:wrapTight>
            <wp:docPr id="314" name="Picture 3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69">
        <w:rPr>
          <w:noProof/>
        </w:rPr>
        <w:drawing>
          <wp:anchor distT="0" distB="0" distL="114300" distR="114300" simplePos="0" relativeHeight="251547136" behindDoc="1" locked="0" layoutInCell="1" allowOverlap="1" wp14:anchorId="23CBD2FF" wp14:editId="596935FB">
            <wp:simplePos x="0" y="0"/>
            <wp:positionH relativeFrom="column">
              <wp:posOffset>3765550</wp:posOffset>
            </wp:positionH>
            <wp:positionV relativeFrom="paragraph">
              <wp:posOffset>0</wp:posOffset>
            </wp:positionV>
            <wp:extent cx="632460" cy="632460"/>
            <wp:effectExtent l="0" t="0" r="0" b="0"/>
            <wp:wrapTight wrapText="bothSides">
              <wp:wrapPolygon edited="0">
                <wp:start x="0" y="0"/>
                <wp:lineTo x="0" y="20819"/>
                <wp:lineTo x="20819" y="20819"/>
                <wp:lineTo x="20819" y="0"/>
                <wp:lineTo x="0" y="0"/>
              </wp:wrapPolygon>
            </wp:wrapTight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AEE" w:rsidRPr="005B5F79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2 Optical Encoder </w:t>
      </w:r>
      <w:r w:rsidR="005B5F79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:  </w:t>
      </w:r>
      <w:r w:rsidR="00142A64" w:rsidRPr="00500569">
        <w:rPr>
          <w:rFonts w:ascii="Sakkal Majalla" w:hAnsi="Sakkal Majalla" w:cs="Sakkal Majalla"/>
          <w:noProof/>
          <w:sz w:val="24"/>
          <w:szCs w:val="24"/>
          <w:lang w:val="en-GB"/>
        </w:rPr>
        <w:t>to determine the angle of the motors</w:t>
      </w:r>
      <w:r w:rsidR="00500569">
        <w:rPr>
          <w:rFonts w:ascii="Sakkal Majalla" w:hAnsi="Sakkal Majalla" w:cs="Sakkal Majalla" w:hint="cs"/>
          <w:noProof/>
          <w:sz w:val="24"/>
          <w:szCs w:val="24"/>
          <w:rtl/>
          <w:lang w:val="en-GB"/>
        </w:rPr>
        <w:t xml:space="preserve">  </w:t>
      </w:r>
      <w:r w:rsidR="00E16686">
        <w:rPr>
          <w:rFonts w:ascii="Sakkal Majalla" w:hAnsi="Sakkal Majalla" w:cs="Sakkal Majalla"/>
          <w:noProof/>
          <w:sz w:val="24"/>
          <w:szCs w:val="24"/>
          <w:lang w:val="en-GB"/>
        </w:rPr>
        <w:t>.</w:t>
      </w:r>
    </w:p>
    <w:p w14:paraId="24D7C8FB" w14:textId="3613DB47" w:rsidR="004A7E83" w:rsidRDefault="004A7E83" w:rsidP="004A7E83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2346279E" w14:textId="256645CB" w:rsidR="004A7E83" w:rsidRDefault="004A7E83" w:rsidP="004A7E83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1" locked="0" layoutInCell="1" allowOverlap="1" wp14:anchorId="15F9F64A" wp14:editId="536EBB3D">
                <wp:simplePos x="0" y="0"/>
                <wp:positionH relativeFrom="column">
                  <wp:posOffset>3453130</wp:posOffset>
                </wp:positionH>
                <wp:positionV relativeFrom="paragraph">
                  <wp:posOffset>7620</wp:posOffset>
                </wp:positionV>
                <wp:extent cx="125730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273" y="18000"/>
                    <wp:lineTo x="21273" y="0"/>
                    <wp:lineTo x="0" y="0"/>
                  </wp:wrapPolygon>
                </wp:wrapTight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4419F" w14:textId="7BB02B52" w:rsidR="00AC70D3" w:rsidRPr="002D21CE" w:rsidRDefault="00AC70D3" w:rsidP="00AC70D3">
                            <w:pPr>
                              <w:pStyle w:val="Caption"/>
                              <w:rPr>
                                <w:rFonts w:ascii="Calibri" w:hAnsi="Calibri" w:cs="Arial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181C68">
                              <w:rPr>
                                <w:lang w:val="en-GB"/>
                              </w:rPr>
                              <w:t>Optical Encoder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9F64A" id="Text Box 306" o:spid="_x0000_s1029" type="#_x0000_t202" style="position:absolute;left:0;text-align:left;margin-left:271.9pt;margin-top:.6pt;width:99pt;height:12.6pt;z-index:-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" stroked="f">
                <v:textbox inset="0,0,0,0">
                  <w:txbxContent>
                    <w:p w14:paraId="5D04419F" w14:textId="7BB02B52" w:rsidR="00AC70D3" w:rsidRPr="002D21CE" w:rsidRDefault="00AC70D3" w:rsidP="00AC70D3">
                      <w:pPr>
                        <w:pStyle w:val="Caption"/>
                        <w:rPr>
                          <w:rFonts w:ascii="Calibri" w:hAnsi="Calibri" w:cs="Arial"/>
                          <w:noProof/>
                          <w:sz w:val="20"/>
                          <w:szCs w:val="20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181C68">
                        <w:rPr>
                          <w:lang w:val="en-GB"/>
                        </w:rPr>
                        <w:t>Optical Encoder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C3C82E" w14:textId="039C1BB5" w:rsidR="004A7E83" w:rsidRPr="00DF2952" w:rsidRDefault="004A7E83" w:rsidP="004A7E83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2 </w:t>
      </w:r>
      <w:r w:rsidRPr="004A7E83">
        <w:rPr>
          <w:rFonts w:ascii="Sakkal Majalla" w:hAnsi="Sakkal Majalla" w:cs="Sakkal Majalla"/>
          <w:b/>
          <w:bCs/>
          <w:noProof/>
          <w:sz w:val="24"/>
          <w:szCs w:val="24"/>
        </w:rPr>
        <w:t>ARDUINO</w:t>
      </w:r>
      <w:r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: </w:t>
      </w:r>
      <w:r w:rsidRPr="004A7E83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to </w:t>
      </w:r>
      <w:r w:rsidR="008209C5">
        <w:rPr>
          <w:rFonts w:ascii="Sakkal Majalla" w:hAnsi="Sakkal Majalla" w:cs="Sakkal Majalla"/>
          <w:noProof/>
          <w:sz w:val="24"/>
          <w:szCs w:val="24"/>
          <w:lang w:val="en-GB"/>
        </w:rPr>
        <w:t>a</w:t>
      </w:r>
      <w:r w:rsidRPr="004A7E83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utomatic control  </w:t>
      </w:r>
      <w:r w:rsidRPr="006512B4">
        <w:rPr>
          <w:rFonts w:ascii="Sakkal Majalla" w:hAnsi="Sakkal Majalla" w:cs="Sakkal Majalla"/>
          <w:noProof/>
          <w:sz w:val="24"/>
          <w:szCs w:val="24"/>
          <w:lang w:val="en-GB"/>
        </w:rPr>
        <w:t>Elevation and Azimuth</w:t>
      </w:r>
      <w:r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motors</w:t>
      </w:r>
      <w:r w:rsidRPr="006512B4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direction</w:t>
      </w:r>
      <w:r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and speed . </w:t>
      </w:r>
    </w:p>
    <w:p w14:paraId="710E3BB4" w14:textId="16DF9D96" w:rsidR="00DF2952" w:rsidRPr="004A7E83" w:rsidRDefault="003B25AF" w:rsidP="00DF2952">
      <w:pPr>
        <w:pStyle w:val="ListParagraph"/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3B25AF">
        <w:rPr>
          <w:rFonts w:ascii="Sakkal Majalla" w:hAnsi="Sakkal Majalla" w:cs="Sakkal Majalla"/>
          <w:b/>
          <w:bCs/>
          <w:noProof/>
          <w:sz w:val="24"/>
          <w:szCs w:val="24"/>
        </w:rPr>
        <w:drawing>
          <wp:anchor distT="0" distB="0" distL="114300" distR="114300" simplePos="0" relativeHeight="251699712" behindDoc="1" locked="0" layoutInCell="1" allowOverlap="1" wp14:anchorId="0C80CF25" wp14:editId="3CF347B0">
            <wp:simplePos x="0" y="0"/>
            <wp:positionH relativeFrom="column">
              <wp:posOffset>3155950</wp:posOffset>
            </wp:positionH>
            <wp:positionV relativeFrom="paragraph">
              <wp:posOffset>10160</wp:posOffset>
            </wp:positionV>
            <wp:extent cx="1877695" cy="1638300"/>
            <wp:effectExtent l="0" t="0" r="8255" b="0"/>
            <wp:wrapTight wrapText="bothSides">
              <wp:wrapPolygon edited="0">
                <wp:start x="0" y="0"/>
                <wp:lineTo x="0" y="21349"/>
                <wp:lineTo x="21476" y="21349"/>
                <wp:lineTo x="21476" y="0"/>
                <wp:lineTo x="0" y="0"/>
              </wp:wrapPolygon>
            </wp:wrapTight>
            <wp:docPr id="319" name="Picture 3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 descr="Diagram, schematic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52" w:rsidRPr="00DF2952">
        <w:rPr>
          <w:rFonts w:ascii="Sakkal Majalla" w:hAnsi="Sakkal Majalla" w:cs="Sakkal Majalla"/>
          <w:b/>
          <w:bCs/>
          <w:noProof/>
          <w:sz w:val="24"/>
          <w:szCs w:val="24"/>
        </w:rPr>
        <w:drawing>
          <wp:inline distT="0" distB="0" distL="0" distR="0" wp14:anchorId="12B9C9AB" wp14:editId="1C1C7921">
            <wp:extent cx="2481265" cy="1630680"/>
            <wp:effectExtent l="0" t="0" r="0" b="7620"/>
            <wp:docPr id="318" name="Picture 3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Diagram, schematic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5860" cy="16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52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</w:p>
    <w:p w14:paraId="69313E47" w14:textId="660D403D" w:rsidR="00E16686" w:rsidRPr="00E16686" w:rsidRDefault="00E16686" w:rsidP="00E16686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38C95D3A" w14:textId="401E32C0" w:rsidR="00D87AEE" w:rsidRPr="005951FA" w:rsidRDefault="005951FA" w:rsidP="00E16686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87072" behindDoc="0" locked="0" layoutInCell="1" allowOverlap="1" wp14:anchorId="678DB18C" wp14:editId="201E66E4">
            <wp:simplePos x="0" y="0"/>
            <wp:positionH relativeFrom="column">
              <wp:posOffset>2934970</wp:posOffset>
            </wp:positionH>
            <wp:positionV relativeFrom="paragraph">
              <wp:posOffset>217170</wp:posOffset>
            </wp:positionV>
            <wp:extent cx="3345180" cy="1399540"/>
            <wp:effectExtent l="0" t="0" r="7620" b="0"/>
            <wp:wrapThrough wrapText="bothSides">
              <wp:wrapPolygon edited="0">
                <wp:start x="0" y="0"/>
                <wp:lineTo x="0" y="21169"/>
                <wp:lineTo x="21526" y="21169"/>
                <wp:lineTo x="21526" y="0"/>
                <wp:lineTo x="0" y="0"/>
              </wp:wrapPolygon>
            </wp:wrapThrough>
            <wp:docPr id="307" name="Picture 3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AEE" w:rsidRPr="00E16686">
        <w:rPr>
          <w:rFonts w:ascii="Sakkal Majalla" w:hAnsi="Sakkal Majalla" w:cs="Sakkal Majalla"/>
          <w:b/>
          <w:bCs/>
          <w:noProof/>
          <w:sz w:val="24"/>
          <w:szCs w:val="24"/>
        </w:rPr>
        <w:t>2 LCD</w:t>
      </w:r>
      <w:r w:rsidR="00E16686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: </w:t>
      </w:r>
      <w:r w:rsidR="00E16686" w:rsidRPr="00E16686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To display the Encoder </w:t>
      </w:r>
      <w:r w:rsidR="00E16686" w:rsidRPr="00E16686">
        <w:rPr>
          <w:rFonts w:ascii="Sakkal Majalla" w:hAnsi="Sakkal Majalla" w:cs="Sakkal Majalla" w:hint="cs"/>
          <w:noProof/>
          <w:sz w:val="24"/>
          <w:szCs w:val="24"/>
          <w:rtl/>
          <w:lang w:val="en-GB"/>
        </w:rPr>
        <w:t xml:space="preserve"> </w:t>
      </w:r>
      <w:r w:rsidR="00E16686" w:rsidRPr="00E16686">
        <w:rPr>
          <w:rFonts w:ascii="Sakkal Majalla" w:hAnsi="Sakkal Majalla" w:cs="Sakkal Majalla"/>
          <w:noProof/>
          <w:sz w:val="24"/>
          <w:szCs w:val="24"/>
          <w:lang w:val="en-GB"/>
        </w:rPr>
        <w:t>current angle</w:t>
      </w:r>
      <w:r w:rsidR="00E16686">
        <w:rPr>
          <w:rFonts w:ascii="Sakkal Majalla" w:hAnsi="Sakkal Majalla" w:cs="Sakkal Majalla"/>
          <w:noProof/>
          <w:sz w:val="24"/>
          <w:szCs w:val="24"/>
          <w:lang w:val="en-GB"/>
        </w:rPr>
        <w:t>.</w:t>
      </w:r>
    </w:p>
    <w:p w14:paraId="08A931E7" w14:textId="77777777" w:rsidR="005951FA" w:rsidRPr="005951FA" w:rsidRDefault="005951FA" w:rsidP="005951FA">
      <w:pPr>
        <w:pStyle w:val="ListParagrap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2B7AEF16" w14:textId="706BA237" w:rsidR="005951FA" w:rsidRDefault="005951FA" w:rsidP="005951FA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18A5A3FC" w14:textId="7A3ADBF8" w:rsidR="005951FA" w:rsidRDefault="005951FA" w:rsidP="005951FA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3F15C1FD" w14:textId="77777777" w:rsidR="005951FA" w:rsidRDefault="005951FA" w:rsidP="005951FA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3B6DE279" w14:textId="618DC697" w:rsidR="005951FA" w:rsidRPr="005951FA" w:rsidRDefault="006512B4" w:rsidP="005951FA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27CD4C6" wp14:editId="63247EC4">
                <wp:simplePos x="0" y="0"/>
                <wp:positionH relativeFrom="column">
                  <wp:posOffset>4424680</wp:posOffset>
                </wp:positionH>
                <wp:positionV relativeFrom="paragraph">
                  <wp:posOffset>155575</wp:posOffset>
                </wp:positionV>
                <wp:extent cx="784860" cy="236220"/>
                <wp:effectExtent l="0" t="0" r="0" b="0"/>
                <wp:wrapThrough wrapText="bothSides">
                  <wp:wrapPolygon edited="0">
                    <wp:start x="0" y="0"/>
                    <wp:lineTo x="0" y="19161"/>
                    <wp:lineTo x="20971" y="19161"/>
                    <wp:lineTo x="20971" y="0"/>
                    <wp:lineTo x="0" y="0"/>
                  </wp:wrapPolygon>
                </wp:wrapThrough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A2B52" w14:textId="34FE7BAC" w:rsidR="006512B4" w:rsidRPr="000E2325" w:rsidRDefault="006512B4" w:rsidP="006512B4">
                            <w:pPr>
                              <w:pStyle w:val="Caption"/>
                              <w:rPr>
                                <w:rFonts w:ascii="Calibri" w:hAnsi="Calibri" w:cs="Arial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A506DD">
                              <w:rPr>
                                <w:lang w:val="en-GB"/>
                              </w:rPr>
                              <w:t>LCD</w:t>
                            </w:r>
                            <w:r>
                              <w:rPr>
                                <w:lang w:val="en-GB"/>
                              </w:rPr>
                              <w:t>s</w:t>
                            </w:r>
                            <w:r w:rsidR="002D5344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4C6" id="Text Box 310" o:spid="_x0000_s1030" type="#_x0000_t202" style="position:absolute;left:0;text-align:left;margin-left:348.4pt;margin-top:12.25pt;width:61.8pt;height:18.6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" stroked="f">
                <v:textbox inset="0,0,0,0">
                  <w:txbxContent>
                    <w:p w14:paraId="2A5A2B52" w14:textId="34FE7BAC" w:rsidR="006512B4" w:rsidRPr="000E2325" w:rsidRDefault="006512B4" w:rsidP="006512B4">
                      <w:pPr>
                        <w:pStyle w:val="Caption"/>
                        <w:rPr>
                          <w:rFonts w:ascii="Calibri" w:hAnsi="Calibri" w:cs="Arial"/>
                          <w:noProof/>
                          <w:sz w:val="20"/>
                          <w:szCs w:val="20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A506DD">
                        <w:rPr>
                          <w:lang w:val="en-GB"/>
                        </w:rPr>
                        <w:t>LCD</w:t>
                      </w:r>
                      <w:r>
                        <w:rPr>
                          <w:lang w:val="en-GB"/>
                        </w:rPr>
                        <w:t>s</w:t>
                      </w:r>
                      <w:r w:rsidR="002D5344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D58C62D" w14:textId="158EBD00" w:rsidR="005951FA" w:rsidRPr="006512B4" w:rsidRDefault="005951FA" w:rsidP="006512B4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97312" behindDoc="0" locked="0" layoutInCell="1" allowOverlap="1" wp14:anchorId="7CD968F3" wp14:editId="47165DA0">
            <wp:simplePos x="0" y="0"/>
            <wp:positionH relativeFrom="column">
              <wp:posOffset>4939030</wp:posOffset>
            </wp:positionH>
            <wp:positionV relativeFrom="paragraph">
              <wp:posOffset>140335</wp:posOffset>
            </wp:positionV>
            <wp:extent cx="1676400" cy="1130935"/>
            <wp:effectExtent l="0" t="0" r="0" b="0"/>
            <wp:wrapThrough wrapText="bothSides">
              <wp:wrapPolygon edited="0">
                <wp:start x="0" y="0"/>
                <wp:lineTo x="0" y="21103"/>
                <wp:lineTo x="21355" y="21103"/>
                <wp:lineTo x="21355" y="0"/>
                <wp:lineTo x="0" y="0"/>
              </wp:wrapPolygon>
            </wp:wrapThrough>
            <wp:docPr id="308" name="Picture 308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A picture containing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7AEE" w:rsidRPr="005951FA">
        <w:rPr>
          <w:rFonts w:ascii="Sakkal Majalla" w:hAnsi="Sakkal Majalla" w:cs="Sakkal Majalla"/>
          <w:b/>
          <w:bCs/>
          <w:noProof/>
          <w:sz w:val="24"/>
          <w:szCs w:val="24"/>
        </w:rPr>
        <w:t>3 Switches</w:t>
      </w:r>
      <w:r>
        <w:rPr>
          <w:rFonts w:ascii="Sakkal Majalla" w:hAnsi="Sakkal Majalla" w:cs="Sakkal Majalla"/>
          <w:b/>
          <w:bCs/>
          <w:noProof/>
          <w:sz w:val="24"/>
          <w:szCs w:val="24"/>
        </w:rPr>
        <w:t>:</w:t>
      </w:r>
      <w:r w:rsidR="006512B4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Pr="006512B4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to control manual/ auto state </w:t>
      </w:r>
      <w:r w:rsidR="006512B4" w:rsidRPr="006512B4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and </w:t>
      </w:r>
      <w:r w:rsidRPr="006512B4">
        <w:rPr>
          <w:rFonts w:ascii="Sakkal Majalla" w:hAnsi="Sakkal Majalla" w:cs="Sakkal Majalla"/>
          <w:noProof/>
          <w:sz w:val="24"/>
          <w:szCs w:val="24"/>
          <w:lang w:val="en-GB"/>
        </w:rPr>
        <w:t>Elevation and Azimuth direction counterclockwise</w:t>
      </w:r>
      <w:r w:rsidR="006512B4" w:rsidRPr="006512B4">
        <w:rPr>
          <w:rFonts w:ascii="Sakkal Majalla" w:hAnsi="Sakkal Majalla" w:cs="Sakkal Majalla"/>
          <w:noProof/>
          <w:sz w:val="24"/>
          <w:szCs w:val="24"/>
          <w:lang w:val="en-GB"/>
        </w:rPr>
        <w:t>/</w:t>
      </w:r>
      <w:r w:rsidRPr="006512B4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</w:t>
      </w:r>
      <w:r w:rsidR="006512B4" w:rsidRPr="006512B4">
        <w:rPr>
          <w:rFonts w:ascii="Sakkal Majalla" w:hAnsi="Sakkal Majalla" w:cs="Sakkal Majalla"/>
          <w:noProof/>
          <w:sz w:val="24"/>
          <w:szCs w:val="24"/>
          <w:lang w:val="en-GB"/>
        </w:rPr>
        <w:t>clockwise</w:t>
      </w:r>
      <w:r w:rsidR="006512B4" w:rsidRPr="006512B4">
        <w:rPr>
          <w:rFonts w:ascii="Sakkal Majalla" w:hAnsi="Sakkal Majalla" w:cs="Sakkal Majalla"/>
          <w:color w:val="000000"/>
        </w:rPr>
        <w:t>.</w:t>
      </w:r>
    </w:p>
    <w:p w14:paraId="29C8B7DF" w14:textId="1FF5658B" w:rsidR="006512B4" w:rsidRPr="006512B4" w:rsidRDefault="00A22B60" w:rsidP="006512B4">
      <w:pPr>
        <w:pStyle w:val="ListParagraph"/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06528" behindDoc="1" locked="0" layoutInCell="1" allowOverlap="1" wp14:anchorId="41CFC470" wp14:editId="0B8CC636">
            <wp:simplePos x="0" y="0"/>
            <wp:positionH relativeFrom="column">
              <wp:posOffset>3201670</wp:posOffset>
            </wp:positionH>
            <wp:positionV relativeFrom="paragraph">
              <wp:posOffset>19685</wp:posOffset>
            </wp:positionV>
            <wp:extent cx="1150620" cy="936625"/>
            <wp:effectExtent l="0" t="0" r="0" b="0"/>
            <wp:wrapTight wrapText="bothSides">
              <wp:wrapPolygon edited="0">
                <wp:start x="0" y="0"/>
                <wp:lineTo x="0" y="21087"/>
                <wp:lineTo x="21099" y="21087"/>
                <wp:lineTo x="21099" y="0"/>
                <wp:lineTo x="0" y="0"/>
              </wp:wrapPolygon>
            </wp:wrapTight>
            <wp:docPr id="309" name="Picture 30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48940" w14:textId="01231857" w:rsidR="002D5344" w:rsidRPr="002D5344" w:rsidRDefault="00D87AEE" w:rsidP="002D5344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6512B4">
        <w:rPr>
          <w:rFonts w:ascii="Sakkal Majalla" w:hAnsi="Sakkal Majalla" w:cs="Sakkal Majalla"/>
          <w:b/>
          <w:bCs/>
          <w:noProof/>
          <w:sz w:val="24"/>
          <w:szCs w:val="24"/>
        </w:rPr>
        <w:t>2 Potentiometers</w:t>
      </w:r>
      <w:r w:rsidR="006512B4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: </w:t>
      </w:r>
      <w:r w:rsidR="006512B4" w:rsidRPr="006512B4">
        <w:rPr>
          <w:rFonts w:ascii="Sakkal Majalla" w:hAnsi="Sakkal Majalla" w:cs="Sakkal Majalla"/>
          <w:noProof/>
          <w:sz w:val="24"/>
          <w:szCs w:val="24"/>
        </w:rPr>
        <w:t>to control motors speed.</w:t>
      </w:r>
      <w:r w:rsidR="006512B4">
        <w:rPr>
          <w:rFonts w:ascii="Sakkal Majalla" w:hAnsi="Sakkal Majalla" w:cs="Sakkal Majalla"/>
          <w:noProof/>
          <w:sz w:val="24"/>
          <w:szCs w:val="24"/>
        </w:rPr>
        <w:t xml:space="preserve"> </w:t>
      </w:r>
    </w:p>
    <w:p w14:paraId="222CA667" w14:textId="07BC37A9" w:rsidR="002D5344" w:rsidRPr="002D5344" w:rsidRDefault="002D5344" w:rsidP="002D5344">
      <w:pPr>
        <w:pStyle w:val="ListParagraph"/>
        <w:rPr>
          <w:rFonts w:ascii="Sakkal Majalla" w:hAnsi="Sakkal Majalla" w:cs="Sakkal Majalla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752D2F6C" wp14:editId="555B7969">
                <wp:simplePos x="0" y="0"/>
                <wp:positionH relativeFrom="column">
                  <wp:posOffset>5281930</wp:posOffset>
                </wp:positionH>
                <wp:positionV relativeFrom="paragraph">
                  <wp:posOffset>237490</wp:posOffset>
                </wp:positionV>
                <wp:extent cx="861060" cy="250825"/>
                <wp:effectExtent l="0" t="0" r="0" b="0"/>
                <wp:wrapThrough wrapText="bothSides">
                  <wp:wrapPolygon edited="0">
                    <wp:start x="0" y="0"/>
                    <wp:lineTo x="0" y="19686"/>
                    <wp:lineTo x="21027" y="19686"/>
                    <wp:lineTo x="21027" y="0"/>
                    <wp:lineTo x="0" y="0"/>
                  </wp:wrapPolygon>
                </wp:wrapThrough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250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42083" w14:textId="2B8069E6" w:rsidR="006512B4" w:rsidRPr="00673883" w:rsidRDefault="006512B4" w:rsidP="006512B4">
                            <w:pPr>
                              <w:pStyle w:val="Caption"/>
                              <w:rPr>
                                <w:rFonts w:ascii="Calibri" w:hAnsi="Calibri" w:cs="Arial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FC2D50">
                              <w:rPr>
                                <w:lang w:val="en-GB"/>
                              </w:rPr>
                              <w:t>Switches</w:t>
                            </w:r>
                            <w:r w:rsidR="002D5344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D2F6C" id="Text Box 311" o:spid="_x0000_s1031" type="#_x0000_t202" style="position:absolute;left:0;text-align:left;margin-left:415.9pt;margin-top:18.7pt;width:67.8pt;height:19.7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" stroked="f">
                <v:textbox inset="0,0,0,0">
                  <w:txbxContent>
                    <w:p w14:paraId="73F42083" w14:textId="2B8069E6" w:rsidR="006512B4" w:rsidRPr="00673883" w:rsidRDefault="006512B4" w:rsidP="006512B4">
                      <w:pPr>
                        <w:pStyle w:val="Caption"/>
                        <w:rPr>
                          <w:rFonts w:ascii="Calibri" w:hAnsi="Calibri" w:cs="Arial"/>
                          <w:noProof/>
                          <w:sz w:val="20"/>
                          <w:szCs w:val="20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FC2D50">
                        <w:rPr>
                          <w:lang w:val="en-GB"/>
                        </w:rPr>
                        <w:t>Switches</w:t>
                      </w:r>
                      <w:r w:rsidR="002D5344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F471F4" w14:textId="26ED8FFB" w:rsidR="002D5344" w:rsidRPr="002D5344" w:rsidRDefault="002D5344" w:rsidP="002D5344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0EF51761" wp14:editId="7E859888">
                <wp:simplePos x="0" y="0"/>
                <wp:positionH relativeFrom="column">
                  <wp:posOffset>3209290</wp:posOffset>
                </wp:positionH>
                <wp:positionV relativeFrom="paragraph">
                  <wp:posOffset>121920</wp:posOffset>
                </wp:positionV>
                <wp:extent cx="1150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F1D8A" w14:textId="5858819E" w:rsidR="006512B4" w:rsidRPr="00ED1091" w:rsidRDefault="006512B4" w:rsidP="006512B4">
                            <w:pPr>
                              <w:pStyle w:val="Caption"/>
                              <w:rPr>
                                <w:rFonts w:ascii="Calibri" w:hAnsi="Calibri" w:cs="Arial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5866C9">
                              <w:rPr>
                                <w:lang w:val="en-GB"/>
                              </w:rPr>
                              <w:t>Potentiometers</w:t>
                            </w:r>
                            <w:r w:rsidR="002D5344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51761" id="Text Box 312" o:spid="_x0000_s1032" type="#_x0000_t202" style="position:absolute;left:0;text-align:left;margin-left:252.7pt;margin-top:9.6pt;width:90.6pt;height:.05pt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PQGA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" stroked="f">
                <v:textbox style="mso-fit-shape-to-text:t" inset="0,0,0,0">
                  <w:txbxContent>
                    <w:p w14:paraId="368F1D8A" w14:textId="5858819E" w:rsidR="006512B4" w:rsidRPr="00ED1091" w:rsidRDefault="006512B4" w:rsidP="006512B4">
                      <w:pPr>
                        <w:pStyle w:val="Caption"/>
                        <w:rPr>
                          <w:rFonts w:ascii="Calibri" w:hAnsi="Calibri" w:cs="Arial"/>
                          <w:noProof/>
                          <w:sz w:val="20"/>
                          <w:szCs w:val="20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5866C9">
                        <w:rPr>
                          <w:lang w:val="en-GB"/>
                        </w:rPr>
                        <w:t>Potentiometers</w:t>
                      </w:r>
                      <w:r w:rsidR="002D5344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512B4" w:rsidRPr="002D5344">
        <w:rPr>
          <w:rFonts w:ascii="Sakkal Majalla" w:hAnsi="Sakkal Majalla" w:cs="Sakkal Majalla"/>
          <w:noProof/>
          <w:sz w:val="24"/>
          <w:szCs w:val="24"/>
        </w:rPr>
        <w:t xml:space="preserve">  </w:t>
      </w:r>
    </w:p>
    <w:p w14:paraId="6B954C11" w14:textId="204E9F95" w:rsidR="002D5344" w:rsidRPr="002D5344" w:rsidRDefault="00FE1BE4" w:rsidP="002D5344">
      <w:pPr>
        <w:pStyle w:val="ListParagraph"/>
        <w:rPr>
          <w:rFonts w:ascii="Sakkal Majalla" w:hAnsi="Sakkal Majalla" w:cs="Sakkal Majalla"/>
          <w:b/>
          <w:bCs/>
          <w:noProof/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35200" behindDoc="1" locked="0" layoutInCell="1" allowOverlap="1" wp14:anchorId="5935938B" wp14:editId="7BB05244">
            <wp:simplePos x="0" y="0"/>
            <wp:positionH relativeFrom="margin">
              <wp:posOffset>4337050</wp:posOffset>
            </wp:positionH>
            <wp:positionV relativeFrom="paragraph">
              <wp:posOffset>134620</wp:posOffset>
            </wp:positionV>
            <wp:extent cx="2090420" cy="487680"/>
            <wp:effectExtent l="0" t="0" r="5080" b="7620"/>
            <wp:wrapTight wrapText="bothSides">
              <wp:wrapPolygon edited="0">
                <wp:start x="0" y="0"/>
                <wp:lineTo x="0" y="21094"/>
                <wp:lineTo x="21456" y="21094"/>
                <wp:lineTo x="21456" y="0"/>
                <wp:lineTo x="0" y="0"/>
              </wp:wrapPolygon>
            </wp:wrapTight>
            <wp:docPr id="13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7EC18" w14:textId="49EE3017" w:rsidR="008209C5" w:rsidRPr="00616C7B" w:rsidRDefault="00D87AEE" w:rsidP="008209C5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2D5344">
        <w:rPr>
          <w:rFonts w:ascii="Sakkal Majalla" w:hAnsi="Sakkal Majalla" w:cs="Sakkal Majalla"/>
          <w:b/>
          <w:bCs/>
          <w:noProof/>
          <w:sz w:val="24"/>
          <w:szCs w:val="24"/>
        </w:rPr>
        <w:t>4 Opto-</w:t>
      </w:r>
      <w:r w:rsidR="00FE1BE4" w:rsidRPr="00FE1BE4">
        <w:rPr>
          <w:lang w:val="en-GB"/>
        </w:rPr>
        <w:t xml:space="preserve"> </w:t>
      </w:r>
      <w:r w:rsidR="00FE1BE4" w:rsidRPr="00FE1BE4">
        <w:rPr>
          <w:rFonts w:ascii="Sakkal Majalla" w:hAnsi="Sakkal Majalla" w:cs="Sakkal Majalla"/>
          <w:b/>
          <w:bCs/>
          <w:noProof/>
          <w:sz w:val="24"/>
          <w:szCs w:val="24"/>
        </w:rPr>
        <w:t>coupler</w:t>
      </w:r>
      <w:r w:rsidR="002D5344">
        <w:t xml:space="preserve">: </w:t>
      </w:r>
      <w:r w:rsidR="002D5344" w:rsidRPr="002D5344">
        <w:t xml:space="preserve">To isolate the Arduino circuit from the </w:t>
      </w:r>
      <w:r w:rsidR="002D5344">
        <w:t>ATV</w:t>
      </w:r>
      <w:r w:rsidR="002D5344" w:rsidRPr="002D5344">
        <w:t xml:space="preserve"> circuit</w:t>
      </w:r>
      <w:r w:rsidR="002D5344">
        <w:t>.</w:t>
      </w:r>
      <w:r w:rsidR="00FE1BE4">
        <w:t xml:space="preserve"> </w:t>
      </w:r>
    </w:p>
    <w:p w14:paraId="1149FC50" w14:textId="1C8C93A1" w:rsidR="00616C7B" w:rsidRDefault="00616C7B" w:rsidP="00616C7B">
      <w:pPr>
        <w:pStyle w:val="ListParagraph"/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69B32754" wp14:editId="435DAC8D">
                <wp:simplePos x="0" y="0"/>
                <wp:positionH relativeFrom="column">
                  <wp:posOffset>4801870</wp:posOffset>
                </wp:positionH>
                <wp:positionV relativeFrom="paragraph">
                  <wp:posOffset>17145</wp:posOffset>
                </wp:positionV>
                <wp:extent cx="116586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176" y="19440"/>
                    <wp:lineTo x="21176" y="0"/>
                    <wp:lineTo x="0" y="0"/>
                  </wp:wrapPolygon>
                </wp:wrapTight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F5961" w14:textId="68A33D4A" w:rsidR="00FE1BE4" w:rsidRPr="001E60CE" w:rsidRDefault="00FE1BE4" w:rsidP="00FE1BE4">
                            <w:pPr>
                              <w:pStyle w:val="Caption"/>
                              <w:rPr>
                                <w:rFonts w:ascii="Calibri" w:hAnsi="Calibri" w:cs="Arial"/>
                                <w:noProof/>
                                <w:sz w:val="20"/>
                                <w:szCs w:val="20"/>
                                <w:lang w:eastAsia="en-GB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263D57">
                              <w:rPr>
                                <w:lang w:val="en-GB"/>
                              </w:rPr>
                              <w:t>Opto</w:t>
                            </w:r>
                            <w:r>
                              <w:rPr>
                                <w:lang w:val="en-GB"/>
                              </w:rPr>
                              <w:t>-</w:t>
                            </w:r>
                            <w:r w:rsidRPr="00263D57">
                              <w:rPr>
                                <w:lang w:val="en-GB"/>
                              </w:rPr>
                              <w:t>coupler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32754" id="Text Box 313" o:spid="_x0000_s1033" type="#_x0000_t202" style="position:absolute;left:0;text-align:left;margin-left:378.1pt;margin-top:1.35pt;width:91.8pt;height:1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" stroked="f">
                <v:textbox inset="0,0,0,0">
                  <w:txbxContent>
                    <w:p w14:paraId="10EF5961" w14:textId="68A33D4A" w:rsidR="00FE1BE4" w:rsidRPr="001E60CE" w:rsidRDefault="00FE1BE4" w:rsidP="00FE1BE4">
                      <w:pPr>
                        <w:pStyle w:val="Caption"/>
                        <w:rPr>
                          <w:rFonts w:ascii="Calibri" w:hAnsi="Calibri" w:cs="Arial"/>
                          <w:noProof/>
                          <w:sz w:val="20"/>
                          <w:szCs w:val="20"/>
                          <w:lang w:eastAsia="en-GB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263D57">
                        <w:rPr>
                          <w:lang w:val="en-GB"/>
                        </w:rPr>
                        <w:t>Opto</w:t>
                      </w:r>
                      <w:r>
                        <w:rPr>
                          <w:lang w:val="en-GB"/>
                        </w:rPr>
                        <w:t>-</w:t>
                      </w:r>
                      <w:r w:rsidRPr="00263D57">
                        <w:rPr>
                          <w:lang w:val="en-GB"/>
                        </w:rPr>
                        <w:t>coupler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1D83D43" w14:textId="58083E42" w:rsidR="00616C7B" w:rsidRPr="008209C5" w:rsidRDefault="007005CA" w:rsidP="00616C7B">
      <w:pPr>
        <w:pStyle w:val="ListParagraph"/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616C7B">
        <w:rPr>
          <w:noProof/>
          <w:lang w:val="en-GB"/>
        </w:rPr>
        <w:drawing>
          <wp:anchor distT="0" distB="0" distL="114300" distR="114300" simplePos="0" relativeHeight="251668992" behindDoc="1" locked="0" layoutInCell="1" allowOverlap="1" wp14:anchorId="6734AEC5" wp14:editId="02992025">
            <wp:simplePos x="0" y="0"/>
            <wp:positionH relativeFrom="column">
              <wp:posOffset>4788535</wp:posOffset>
            </wp:positionH>
            <wp:positionV relativeFrom="paragraph">
              <wp:posOffset>12065</wp:posOffset>
            </wp:positionV>
            <wp:extent cx="1483995" cy="853440"/>
            <wp:effectExtent l="0" t="0" r="1905" b="3810"/>
            <wp:wrapTight wrapText="bothSides">
              <wp:wrapPolygon edited="0">
                <wp:start x="0" y="0"/>
                <wp:lineTo x="0" y="21214"/>
                <wp:lineTo x="21350" y="21214"/>
                <wp:lineTo x="21350" y="0"/>
                <wp:lineTo x="0" y="0"/>
              </wp:wrapPolygon>
            </wp:wrapTight>
            <wp:docPr id="316" name="Picture 3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38F1" w14:textId="758922FC" w:rsidR="00D87AEE" w:rsidRPr="007F4F43" w:rsidRDefault="00D87AEE" w:rsidP="008209C5">
      <w:pPr>
        <w:pStyle w:val="ListParagraph"/>
        <w:numPr>
          <w:ilvl w:val="0"/>
          <w:numId w:val="24"/>
        </w:numPr>
        <w:bidi w:val="0"/>
        <w:ind w:right="-86"/>
        <w:jc w:val="both"/>
      </w:pPr>
      <w:r w:rsidRPr="008209C5">
        <w:rPr>
          <w:rFonts w:ascii="Sakkal Majalla" w:hAnsi="Sakkal Majalla" w:cs="Sakkal Majalla"/>
          <w:b/>
          <w:bCs/>
          <w:noProof/>
          <w:sz w:val="24"/>
          <w:szCs w:val="24"/>
        </w:rPr>
        <w:t>2 </w:t>
      </w:r>
      <w:r w:rsidR="00616C7B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="00616C7B" w:rsidRPr="00616C7B">
        <w:rPr>
          <w:rFonts w:ascii="Sakkal Majalla" w:hAnsi="Sakkal Majalla" w:cs="Sakkal Majalla"/>
          <w:b/>
          <w:bCs/>
          <w:noProof/>
          <w:sz w:val="24"/>
          <w:szCs w:val="24"/>
        </w:rPr>
        <w:t>Operational Amplifier</w:t>
      </w:r>
      <w:r w:rsidR="00616C7B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:  </w:t>
      </w:r>
      <w:r w:rsidR="00616C7B" w:rsidRPr="00616C7B">
        <w:t>Increase the voltage output from the Arduino</w:t>
      </w:r>
      <w:r w:rsidR="00616C7B">
        <w:rPr>
          <w:lang w:val="en-GB"/>
        </w:rPr>
        <w:t xml:space="preserve">. </w:t>
      </w:r>
    </w:p>
    <w:p w14:paraId="098EA1CE" w14:textId="18E88C83" w:rsidR="00196530" w:rsidRDefault="00B82A82" w:rsidP="007005CA">
      <w:pPr>
        <w:bidi w:val="0"/>
        <w:ind w:right="-86"/>
        <w:jc w:val="both"/>
        <w:rPr>
          <w:rFonts w:ascii="Calibri" w:hAnsi="Calibri" w:cs="Arial"/>
        </w:rPr>
      </w:pPr>
      <w:r w:rsidRPr="003B25AF">
        <w:rPr>
          <w:noProof/>
        </w:rPr>
        <w:drawing>
          <wp:anchor distT="0" distB="0" distL="114300" distR="114300" simplePos="0" relativeHeight="251738624" behindDoc="1" locked="0" layoutInCell="1" allowOverlap="1" wp14:anchorId="4FBAF70C" wp14:editId="1A885BC4">
            <wp:simplePos x="0" y="0"/>
            <wp:positionH relativeFrom="column">
              <wp:posOffset>-293370</wp:posOffset>
            </wp:positionH>
            <wp:positionV relativeFrom="paragraph">
              <wp:posOffset>489585</wp:posOffset>
            </wp:positionV>
            <wp:extent cx="3555365" cy="2659380"/>
            <wp:effectExtent l="0" t="0" r="6985" b="7620"/>
            <wp:wrapTight wrapText="bothSides">
              <wp:wrapPolygon edited="0">
                <wp:start x="0" y="0"/>
                <wp:lineTo x="0" y="21507"/>
                <wp:lineTo x="21527" y="21507"/>
                <wp:lineTo x="21527" y="0"/>
                <wp:lineTo x="0" y="0"/>
              </wp:wrapPolygon>
            </wp:wrapTight>
            <wp:docPr id="200" name="Picture 20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Diagram, schematic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F43">
        <w:rPr>
          <w:noProof/>
        </w:rPr>
        <w:drawing>
          <wp:anchor distT="0" distB="0" distL="114300" distR="114300" simplePos="0" relativeHeight="251777536" behindDoc="1" locked="0" layoutInCell="1" allowOverlap="1" wp14:anchorId="6F4A60F0" wp14:editId="75C2BF7D">
            <wp:simplePos x="0" y="0"/>
            <wp:positionH relativeFrom="margin">
              <wp:posOffset>3247390</wp:posOffset>
            </wp:positionH>
            <wp:positionV relativeFrom="paragraph">
              <wp:posOffset>421005</wp:posOffset>
            </wp:positionV>
            <wp:extent cx="3333115" cy="2727960"/>
            <wp:effectExtent l="0" t="0" r="635" b="0"/>
            <wp:wrapTight wrapText="bothSides">
              <wp:wrapPolygon edited="0">
                <wp:start x="0" y="0"/>
                <wp:lineTo x="0" y="21419"/>
                <wp:lineTo x="21481" y="21419"/>
                <wp:lineTo x="21481" y="0"/>
                <wp:lineTo x="0" y="0"/>
              </wp:wrapPolygon>
            </wp:wrapTight>
            <wp:docPr id="207" name="Picture 20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Diagram, schematic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5CA">
        <w:rPr>
          <w:rFonts w:ascii="Sakkal Majalla" w:hAnsi="Sakkal Majalla" w:cs="Sakkal Majall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27BA0B2E" wp14:editId="0B12DEF9">
                <wp:simplePos x="0" y="0"/>
                <wp:positionH relativeFrom="column">
                  <wp:posOffset>4839970</wp:posOffset>
                </wp:positionH>
                <wp:positionV relativeFrom="paragraph">
                  <wp:posOffset>222885</wp:posOffset>
                </wp:positionV>
                <wp:extent cx="1577340" cy="175260"/>
                <wp:effectExtent l="0" t="0" r="3810" b="0"/>
                <wp:wrapTight wrapText="bothSides">
                  <wp:wrapPolygon edited="0">
                    <wp:start x="0" y="0"/>
                    <wp:lineTo x="0" y="18783"/>
                    <wp:lineTo x="21391" y="18783"/>
                    <wp:lineTo x="21391" y="0"/>
                    <wp:lineTo x="0" y="0"/>
                  </wp:wrapPolygon>
                </wp:wrapTight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781CD" w14:textId="19B1CF92" w:rsidR="00616C7B" w:rsidRPr="00B21B29" w:rsidRDefault="00616C7B" w:rsidP="00616C7B">
                            <w:pPr>
                              <w:pStyle w:val="Caption"/>
                              <w:rPr>
                                <w:rFonts w:ascii="Calibri" w:hAnsi="Calibri" w:cs="Arial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FB7491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2E0346">
                              <w:rPr>
                                <w:lang w:val="en-GB"/>
                              </w:rPr>
                              <w:t>Operational Amplifier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2E" id="Text Box 317" o:spid="_x0000_s1034" type="#_x0000_t202" style="position:absolute;left:0;text-align:left;margin-left:381.1pt;margin-top:17.55pt;width:124.2pt;height:13.8pt;z-index:-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" stroked="f">
                <v:textbox inset="0,0,0,0">
                  <w:txbxContent>
                    <w:p w14:paraId="704781CD" w14:textId="19B1CF92" w:rsidR="00616C7B" w:rsidRPr="00B21B29" w:rsidRDefault="00616C7B" w:rsidP="00616C7B">
                      <w:pPr>
                        <w:pStyle w:val="Caption"/>
                        <w:rPr>
                          <w:rFonts w:ascii="Calibri" w:hAnsi="Calibri" w:cs="Arial"/>
                          <w:sz w:val="20"/>
                          <w:szCs w:val="20"/>
                          <w:lang w:val="en-GB"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FB7491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2E0346">
                        <w:rPr>
                          <w:lang w:val="en-GB"/>
                        </w:rPr>
                        <w:t>Operational Amplifier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1B57110" w14:textId="2F097837" w:rsidR="000723F5" w:rsidRPr="007005CA" w:rsidRDefault="00A22B60" w:rsidP="007005CA">
      <w:pPr>
        <w:pStyle w:val="ListParagraph"/>
        <w:numPr>
          <w:ilvl w:val="0"/>
          <w:numId w:val="24"/>
        </w:numPr>
        <w:bidi w:val="0"/>
        <w:ind w:right="-86"/>
        <w:jc w:val="both"/>
      </w:pPr>
      <w:r w:rsidRPr="007005CA">
        <w:rPr>
          <w:noProof/>
          <w:lang w:val="en-GB"/>
        </w:rPr>
        <w:lastRenderedPageBreak/>
        <w:drawing>
          <wp:anchor distT="0" distB="0" distL="114300" distR="114300" simplePos="0" relativeHeight="251785728" behindDoc="0" locked="0" layoutInCell="1" allowOverlap="1" wp14:anchorId="4F8213F1" wp14:editId="1850B8C9">
            <wp:simplePos x="0" y="0"/>
            <wp:positionH relativeFrom="margin">
              <wp:posOffset>3075207</wp:posOffset>
            </wp:positionH>
            <wp:positionV relativeFrom="paragraph">
              <wp:posOffset>241300</wp:posOffset>
            </wp:positionV>
            <wp:extent cx="3505835" cy="2987040"/>
            <wp:effectExtent l="0" t="0" r="0" b="3810"/>
            <wp:wrapSquare wrapText="bothSides"/>
            <wp:docPr id="211" name="Picture 2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Diagram, schematic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5CA">
        <w:rPr>
          <w:noProof/>
          <w:lang w:val="en-GB"/>
        </w:rPr>
        <w:drawing>
          <wp:anchor distT="0" distB="0" distL="114300" distR="114300" simplePos="0" relativeHeight="251794944" behindDoc="0" locked="0" layoutInCell="1" allowOverlap="1" wp14:anchorId="54D5074E" wp14:editId="7FF25B85">
            <wp:simplePos x="0" y="0"/>
            <wp:positionH relativeFrom="column">
              <wp:posOffset>-280670</wp:posOffset>
            </wp:positionH>
            <wp:positionV relativeFrom="paragraph">
              <wp:posOffset>255270</wp:posOffset>
            </wp:positionV>
            <wp:extent cx="3308985" cy="2926080"/>
            <wp:effectExtent l="0" t="0" r="5715" b="7620"/>
            <wp:wrapSquare wrapText="bothSides"/>
            <wp:docPr id="208" name="Picture 20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Diagram, schematic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3F5" w:rsidRPr="007005CA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4 </w:t>
      </w:r>
      <w:r w:rsidR="00D87AEE" w:rsidRPr="007005CA">
        <w:rPr>
          <w:rFonts w:ascii="Sakkal Majalla" w:hAnsi="Sakkal Majalla" w:cs="Sakkal Majalla"/>
          <w:b/>
          <w:bCs/>
          <w:noProof/>
          <w:sz w:val="24"/>
          <w:szCs w:val="24"/>
        </w:rPr>
        <w:t>Relays</w:t>
      </w:r>
      <w:r w:rsidR="000723F5" w:rsidRPr="007005CA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8 pin:</w:t>
      </w:r>
      <w:r w:rsidR="000723F5" w:rsidRPr="007005CA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 </w:t>
      </w:r>
      <w:r w:rsidR="00A976B4" w:rsidRPr="00A976B4">
        <w:t>They act as switches to determine the direction of movement in both axes</w:t>
      </w:r>
      <w:r w:rsidR="00A976B4">
        <w:rPr>
          <w:lang w:val="en-GB"/>
        </w:rPr>
        <w:t>.</w:t>
      </w:r>
    </w:p>
    <w:p w14:paraId="7DDE197A" w14:textId="5D85322C" w:rsidR="007005CA" w:rsidRPr="007005CA" w:rsidRDefault="007005CA" w:rsidP="007005CA">
      <w:pPr>
        <w:bidi w:val="0"/>
        <w:rPr>
          <w:lang w:val="en-GB"/>
        </w:rPr>
      </w:pPr>
      <w:r w:rsidRPr="007005CA">
        <w:rPr>
          <w:noProof/>
        </w:rPr>
        <w:t xml:space="preserve"> </w:t>
      </w:r>
    </w:p>
    <w:p w14:paraId="6C7F551D" w14:textId="3E421AE7" w:rsidR="00936A36" w:rsidRPr="00936A36" w:rsidRDefault="00A976B4" w:rsidP="00936A36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A976B4">
        <w:rPr>
          <w:rFonts w:ascii="Sakkal Majalla" w:hAnsi="Sakkal Majalla" w:cs="Sakkal Majalla"/>
          <w:noProof/>
          <w:sz w:val="24"/>
          <w:szCs w:val="24"/>
          <w:lang w:val="en-GB"/>
        </w:rPr>
        <w:drawing>
          <wp:anchor distT="0" distB="0" distL="114300" distR="114300" simplePos="0" relativeHeight="251802112" behindDoc="1" locked="0" layoutInCell="1" allowOverlap="1" wp14:anchorId="0D071B51" wp14:editId="51AC2EB5">
            <wp:simplePos x="0" y="0"/>
            <wp:positionH relativeFrom="column">
              <wp:posOffset>3727450</wp:posOffset>
            </wp:positionH>
            <wp:positionV relativeFrom="paragraph">
              <wp:posOffset>7620</wp:posOffset>
            </wp:positionV>
            <wp:extent cx="2832735" cy="1531620"/>
            <wp:effectExtent l="0" t="0" r="5715" b="0"/>
            <wp:wrapTight wrapText="bothSides">
              <wp:wrapPolygon edited="0">
                <wp:start x="0" y="0"/>
                <wp:lineTo x="0" y="21224"/>
                <wp:lineTo x="21498" y="21224"/>
                <wp:lineTo x="21498" y="0"/>
                <wp:lineTo x="0" y="0"/>
              </wp:wrapPolygon>
            </wp:wrapTight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36">
        <w:rPr>
          <w:rFonts w:ascii="Sakkal Majalla" w:hAnsi="Sakkal Majalla" w:cs="Sakkal Majalla"/>
          <w:b/>
          <w:bCs/>
          <w:noProof/>
          <w:sz w:val="24"/>
          <w:szCs w:val="24"/>
        </w:rPr>
        <w:t>3</w:t>
      </w:r>
      <w:r w:rsidRPr="007005CA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Relays </w:t>
      </w:r>
      <w:r>
        <w:rPr>
          <w:rFonts w:ascii="Sakkal Majalla" w:hAnsi="Sakkal Majalla" w:cs="Sakkal Majalla"/>
          <w:b/>
          <w:bCs/>
          <w:noProof/>
          <w:sz w:val="24"/>
          <w:szCs w:val="24"/>
        </w:rPr>
        <w:t>5</w:t>
      </w:r>
      <w:r w:rsidRPr="007005CA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pin:</w:t>
      </w:r>
      <w:r w:rsidRPr="007005CA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 </w:t>
      </w:r>
      <w:r w:rsidR="00936A36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2 of them </w:t>
      </w:r>
      <w:r>
        <w:rPr>
          <w:rFonts w:ascii="Sakkal Majalla" w:hAnsi="Sakkal Majalla" w:cs="Sakkal Majalla"/>
          <w:noProof/>
          <w:sz w:val="24"/>
          <w:szCs w:val="24"/>
          <w:lang w:val="en-GB"/>
        </w:rPr>
        <w:t>to control the speed</w:t>
      </w:r>
      <w:r w:rsidR="00936A36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and one to t</w:t>
      </w:r>
      <w:r w:rsidR="00936A36" w:rsidRPr="00936A36">
        <w:rPr>
          <w:rFonts w:ascii="Sakkal Majalla" w:hAnsi="Sakkal Majalla" w:cs="Sakkal Majalla"/>
          <w:noProof/>
          <w:sz w:val="24"/>
          <w:szCs w:val="24"/>
          <w:lang w:val="en-GB"/>
        </w:rPr>
        <w:t>o let the controller know the system in which state, automatic or manual</w:t>
      </w:r>
      <w:r w:rsidR="00936A36">
        <w:rPr>
          <w:rFonts w:ascii="Sakkal Majalla" w:hAnsi="Sakkal Majalla" w:cs="Sakkal Majalla"/>
          <w:noProof/>
          <w:sz w:val="24"/>
          <w:szCs w:val="24"/>
          <w:lang w:val="en-GB"/>
        </w:rPr>
        <w:t>.</w:t>
      </w:r>
    </w:p>
    <w:p w14:paraId="27BCBBD2" w14:textId="39D51263" w:rsidR="00B82A82" w:rsidRPr="00936A36" w:rsidRDefault="00A22B60" w:rsidP="00B82A82">
      <w:pPr>
        <w:pStyle w:val="ListParagrap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936A36">
        <w:rPr>
          <w:rFonts w:ascii="Sakkal Majalla" w:hAnsi="Sakkal Majalla" w:cs="Sakkal Majalla"/>
          <w:b/>
          <w:bCs/>
          <w:noProof/>
          <w:sz w:val="24"/>
          <w:szCs w:val="24"/>
        </w:rPr>
        <w:drawing>
          <wp:anchor distT="0" distB="0" distL="114300" distR="114300" simplePos="0" relativeHeight="251810304" behindDoc="1" locked="0" layoutInCell="1" allowOverlap="1" wp14:anchorId="663E0E56" wp14:editId="0315B5DF">
            <wp:simplePos x="0" y="0"/>
            <wp:positionH relativeFrom="column">
              <wp:posOffset>473710</wp:posOffset>
            </wp:positionH>
            <wp:positionV relativeFrom="paragraph">
              <wp:posOffset>1270</wp:posOffset>
            </wp:positionV>
            <wp:extent cx="2804160" cy="1297305"/>
            <wp:effectExtent l="0" t="0" r="0" b="0"/>
            <wp:wrapTight wrapText="bothSides">
              <wp:wrapPolygon edited="0">
                <wp:start x="0" y="0"/>
                <wp:lineTo x="0" y="21251"/>
                <wp:lineTo x="21424" y="21251"/>
                <wp:lineTo x="21424" y="0"/>
                <wp:lineTo x="0" y="0"/>
              </wp:wrapPolygon>
            </wp:wrapTight>
            <wp:docPr id="218" name="Picture 2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, schematic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44160" w14:textId="75767F1C" w:rsidR="00B82A82" w:rsidRDefault="00B82A82" w:rsidP="00B82A82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7C875A54" w14:textId="3CB5296E" w:rsidR="00B82A82" w:rsidRDefault="00B82A82" w:rsidP="00B82A82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173F05BD" w14:textId="425097FB" w:rsidR="00B82A82" w:rsidRPr="00B82A82" w:rsidRDefault="00B82A82" w:rsidP="00B82A82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</w:p>
    <w:p w14:paraId="328DCA4E" w14:textId="245454A6" w:rsidR="00B82A82" w:rsidRPr="00B82A82" w:rsidRDefault="00936A36" w:rsidP="00B82A82">
      <w:pPr>
        <w:pStyle w:val="ListParagrap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B82A82">
        <w:rPr>
          <w:rFonts w:ascii="Sakkal Majalla" w:hAnsi="Sakkal Majalla" w:cs="Sakkal Majalla"/>
          <w:noProof/>
          <w:sz w:val="24"/>
          <w:szCs w:val="24"/>
          <w:lang w:val="en-GB"/>
        </w:rPr>
        <w:drawing>
          <wp:anchor distT="0" distB="0" distL="114300" distR="114300" simplePos="0" relativeHeight="251806208" behindDoc="0" locked="0" layoutInCell="1" allowOverlap="1" wp14:anchorId="78D85C83" wp14:editId="01FB2EBA">
            <wp:simplePos x="0" y="0"/>
            <wp:positionH relativeFrom="column">
              <wp:posOffset>4586605</wp:posOffset>
            </wp:positionH>
            <wp:positionV relativeFrom="paragraph">
              <wp:posOffset>211455</wp:posOffset>
            </wp:positionV>
            <wp:extent cx="1686560" cy="1638300"/>
            <wp:effectExtent l="0" t="0" r="8890" b="0"/>
            <wp:wrapSquare wrapText="bothSides"/>
            <wp:docPr id="216" name="Picture 2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Diagram, schematic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D0905" w14:textId="482D523B" w:rsidR="00DF2952" w:rsidRPr="00B82A82" w:rsidRDefault="00DF2952" w:rsidP="00B82A82">
      <w:pPr>
        <w:pStyle w:val="ListParagraph"/>
        <w:numPr>
          <w:ilvl w:val="0"/>
          <w:numId w:val="24"/>
        </w:num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</w:rPr>
      </w:pPr>
      <w:r w:rsidRPr="00B82A82">
        <w:rPr>
          <w:rFonts w:ascii="Sakkal Majalla" w:hAnsi="Sakkal Majalla" w:cs="Sakkal Majalla"/>
          <w:b/>
          <w:bCs/>
          <w:noProof/>
          <w:sz w:val="24"/>
          <w:szCs w:val="24"/>
        </w:rPr>
        <w:t>2</w:t>
      </w:r>
      <w:r w:rsidR="00B82A82"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</w:t>
      </w:r>
      <w:r w:rsidRPr="00B82A82">
        <w:rPr>
          <w:rFonts w:ascii="Sakkal Majalla" w:hAnsi="Sakkal Majalla" w:cs="Sakkal Majalla"/>
          <w:b/>
          <w:bCs/>
          <w:noProof/>
          <w:sz w:val="24"/>
          <w:szCs w:val="24"/>
        </w:rPr>
        <w:t>LEDs</w:t>
      </w:r>
      <w:r w:rsidR="00B82A82">
        <w:rPr>
          <w:rFonts w:ascii="Sakkal Majalla" w:hAnsi="Sakkal Majalla" w:cs="Sakkal Majalla" w:hint="cs"/>
          <w:b/>
          <w:bCs/>
          <w:noProof/>
          <w:sz w:val="24"/>
          <w:szCs w:val="24"/>
          <w:rtl/>
        </w:rPr>
        <w:t xml:space="preserve"> : </w:t>
      </w:r>
      <w:r w:rsidR="00B82A82">
        <w:rPr>
          <w:rFonts w:ascii="Sakkal Majalla" w:hAnsi="Sakkal Majalla" w:cs="Sakkal Majalla"/>
          <w:b/>
          <w:bCs/>
          <w:noProof/>
          <w:sz w:val="24"/>
          <w:szCs w:val="24"/>
          <w:lang w:val="en-GB"/>
        </w:rPr>
        <w:t xml:space="preserve"> </w:t>
      </w:r>
      <w:r w:rsidR="00B82A82" w:rsidRPr="00B82A82">
        <w:rPr>
          <w:rFonts w:ascii="Sakkal Majalla" w:hAnsi="Sakkal Majalla" w:cs="Sakkal Majalla"/>
          <w:noProof/>
          <w:sz w:val="24"/>
          <w:szCs w:val="24"/>
          <w:lang w:val="en-GB"/>
        </w:rPr>
        <w:t>As an indication of the state</w:t>
      </w:r>
      <w:r w:rsidR="00B82A82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manual or automatic. </w:t>
      </w:r>
    </w:p>
    <w:p w14:paraId="1D8D2DA1" w14:textId="5DB61C9D" w:rsidR="005760B5" w:rsidRDefault="00F34536" w:rsidP="00F34536">
      <w:pPr>
        <w:bidi w:val="0"/>
        <w:ind w:left="360"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13.   </w:t>
      </w:r>
      <w:r w:rsidRPr="00F34536">
        <w:rPr>
          <w:rFonts w:ascii="Sakkal Majalla" w:hAnsi="Sakkal Majalla" w:cs="Sakkal Majalla"/>
          <w:b/>
          <w:bCs/>
          <w:noProof/>
          <w:sz w:val="24"/>
          <w:szCs w:val="24"/>
        </w:rPr>
        <w:t>4 Limit switches</w:t>
      </w:r>
      <w:r>
        <w:rPr>
          <w:rFonts w:ascii="Sakkal Majalla" w:hAnsi="Sakkal Majalla" w:cs="Sakkal Majalla"/>
          <w:b/>
          <w:bCs/>
          <w:noProof/>
          <w:sz w:val="24"/>
          <w:szCs w:val="24"/>
        </w:rPr>
        <w:t xml:space="preserve"> : </w:t>
      </w:r>
      <w:r w:rsidR="001B2555" w:rsidRPr="001B2555">
        <w:rPr>
          <w:rFonts w:ascii="Sakkal Majalla" w:hAnsi="Sakkal Majalla" w:cs="Sakkal Majalla"/>
          <w:noProof/>
          <w:sz w:val="24"/>
          <w:szCs w:val="24"/>
          <w:lang w:val="en-GB"/>
        </w:rPr>
        <w:t>They protect the motors from exceeding the acceptable angle range</w:t>
      </w:r>
      <w:r w:rsidR="001B2555">
        <w:rPr>
          <w:rFonts w:ascii="Sakkal Majalla" w:hAnsi="Sakkal Majalla" w:cs="Sakkal Majalla" w:hint="cs"/>
          <w:noProof/>
          <w:sz w:val="24"/>
          <w:szCs w:val="24"/>
          <w:rtl/>
          <w:lang w:val="en-GB"/>
        </w:rPr>
        <w:t xml:space="preserve"> </w:t>
      </w:r>
      <w:r w:rsidR="001B2555"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in real system .</w:t>
      </w:r>
    </w:p>
    <w:p w14:paraId="47B805B1" w14:textId="7CF9284E" w:rsidR="001B2555" w:rsidRPr="001B2555" w:rsidRDefault="001B2555" w:rsidP="001B2555">
      <w:pPr>
        <w:bidi w:val="0"/>
        <w:ind w:left="360" w:right="-86"/>
        <w:jc w:val="both"/>
        <w:rPr>
          <w:rFonts w:ascii="Sakkal Majalla" w:hAnsi="Sakkal Majalla" w:cs="Sakkal Majalla"/>
          <w:noProof/>
          <w:sz w:val="24"/>
          <w:szCs w:val="24"/>
          <w:lang w:val="en-GB"/>
        </w:rPr>
      </w:pPr>
      <w:r w:rsidRPr="001B2555">
        <w:rPr>
          <w:rFonts w:ascii="Sakkal Majalla" w:hAnsi="Sakkal Majalla" w:cs="Sakkal Majalla"/>
          <w:noProof/>
          <w:sz w:val="24"/>
          <w:szCs w:val="24"/>
          <w:lang w:val="en-GB"/>
        </w:rPr>
        <w:t>In our case we handle</w:t>
      </w:r>
      <w:r>
        <w:rPr>
          <w:rFonts w:ascii="Sakkal Majalla" w:hAnsi="Sakkal Majalla" w:cs="Sakkal Majalla"/>
          <w:noProof/>
          <w:sz w:val="24"/>
          <w:szCs w:val="24"/>
          <w:lang w:val="en-GB"/>
        </w:rPr>
        <w:t xml:space="preserve"> </w:t>
      </w:r>
      <w:r w:rsidRPr="001B2555">
        <w:rPr>
          <w:rFonts w:ascii="Sakkal Majalla" w:hAnsi="Sakkal Majalla" w:cs="Sakkal Majalla"/>
          <w:noProof/>
          <w:sz w:val="24"/>
          <w:szCs w:val="24"/>
          <w:lang w:val="en-GB"/>
        </w:rPr>
        <w:t>that through labview.</w:t>
      </w:r>
    </w:p>
    <w:p w14:paraId="26FC3F5B" w14:textId="5481C720" w:rsidR="005760B5" w:rsidRDefault="005760B5" w:rsidP="001B2555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  <w:lang w:val="en-GB"/>
        </w:rPr>
      </w:pPr>
    </w:p>
    <w:p w14:paraId="63A48CF5" w14:textId="7A6D9F99" w:rsidR="001B2555" w:rsidRDefault="001B2555" w:rsidP="001B2555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  <w:lang w:val="en-GB"/>
        </w:rPr>
      </w:pPr>
    </w:p>
    <w:p w14:paraId="03A0A632" w14:textId="45148170" w:rsidR="001B2555" w:rsidRDefault="001B2555" w:rsidP="001B2555">
      <w:pPr>
        <w:bidi w:val="0"/>
        <w:ind w:right="-86"/>
        <w:jc w:val="both"/>
        <w:rPr>
          <w:rFonts w:ascii="Sakkal Majalla" w:hAnsi="Sakkal Majalla" w:cs="Sakkal Majalla"/>
          <w:b/>
          <w:bCs/>
          <w:noProof/>
          <w:sz w:val="24"/>
          <w:szCs w:val="24"/>
          <w:lang w:val="en-GB"/>
        </w:rPr>
      </w:pPr>
    </w:p>
    <w:bookmarkEnd w:id="0"/>
    <w:p w14:paraId="749698AB" w14:textId="77777777" w:rsidR="00F20D53" w:rsidRPr="00FE524D" w:rsidRDefault="00F20D53" w:rsidP="00FE524D">
      <w:pPr>
        <w:bidi w:val="0"/>
        <w:ind w:right="-86"/>
        <w:jc w:val="both"/>
        <w:rPr>
          <w:rFonts w:ascii="Sakkal Majalla" w:hAnsi="Sakkal Majalla" w:cs="Sakkal Majalla" w:hint="cs"/>
          <w:b/>
          <w:bCs/>
          <w:noProof/>
          <w:sz w:val="28"/>
          <w:szCs w:val="28"/>
          <w:rtl/>
          <w:lang w:bidi="ar-EG"/>
        </w:rPr>
      </w:pPr>
    </w:p>
    <w:sectPr w:rsidR="00F20D53" w:rsidRPr="00FE524D" w:rsidSect="004C457A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pgSz w:w="11907" w:h="16839" w:code="9"/>
      <w:pgMar w:top="1008" w:right="994" w:bottom="1728" w:left="994" w:header="634" w:footer="1656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bidi/>
      <w:rtlGutter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44369" w14:textId="77777777" w:rsidR="00B14610" w:rsidRDefault="00B14610">
      <w:r>
        <w:separator/>
      </w:r>
    </w:p>
  </w:endnote>
  <w:endnote w:type="continuationSeparator" w:id="0">
    <w:p w14:paraId="43F128B3" w14:textId="77777777" w:rsidR="00B14610" w:rsidRDefault="00B14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altName w:val="Calibri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dir MT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Microsoft YaHei"/>
    <w:charset w:val="86"/>
    <w:family w:val="auto"/>
    <w:pitch w:val="variable"/>
    <w:sig w:usb0="00000287" w:usb1="080F0000" w:usb2="00000010" w:usb3="00000000" w:csb0="0004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95891" w14:textId="77777777" w:rsidR="00746B1E" w:rsidRDefault="00746B1E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63E54" w14:textId="43C2CFA2" w:rsidR="00746B1E" w:rsidRDefault="00746B1E" w:rsidP="00261B29">
    <w:pPr>
      <w:pStyle w:val="Footer"/>
      <w:tabs>
        <w:tab w:val="clear" w:pos="4153"/>
        <w:tab w:val="clear" w:pos="8306"/>
        <w:tab w:val="left" w:pos="3406"/>
      </w:tabs>
      <w:ind w:right="-567"/>
    </w:pPr>
    <w:r>
      <w:rPr>
        <w:noProof/>
        <w:rtl/>
        <w:lang w:val="ar-EG" w:bidi="ar-EG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75BD7B0" wp14:editId="51AB5F4F">
              <wp:simplePos x="0" y="0"/>
              <wp:positionH relativeFrom="column">
                <wp:posOffset>-488315</wp:posOffset>
              </wp:positionH>
              <wp:positionV relativeFrom="paragraph">
                <wp:posOffset>96520</wp:posOffset>
              </wp:positionV>
              <wp:extent cx="7117813" cy="628650"/>
              <wp:effectExtent l="0" t="0" r="6985" b="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7813" cy="628650"/>
                        <a:chOff x="-235133" y="9525"/>
                        <a:chExt cx="7261408" cy="628650"/>
                      </a:xfrm>
                    </wpg:grpSpPr>
                    <wps:wsp>
                      <wps:cNvPr id="10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3829050" y="57150"/>
                          <a:ext cx="31972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995A3" w14:textId="77777777" w:rsidR="00746B1E" w:rsidRDefault="00746B1E" w:rsidP="00643A29">
                            <w:pPr>
                              <w:pStyle w:val="Footer"/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rtl/>
                              </w:rPr>
                            </w:pPr>
                            <w:r w:rsidRPr="00823D2E">
                              <w:rPr>
                                <w:rFonts w:cs="Arabic Transparent" w:hint="cs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u w:val="single"/>
                                <w:rtl/>
                                <w:lang w:bidi="ar-EG"/>
                              </w:rPr>
                              <w:t>العنوان البريد:</w:t>
                            </w:r>
                            <w:r>
                              <w:rPr>
                                <w:rFonts w:cs="Arabic Transparent" w:hint="cs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rtl/>
                                <w:lang w:bidi="ar-EG"/>
                              </w:rPr>
                              <w:t xml:space="preserve"> التجمع الخامس - </w:t>
                            </w: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rtl/>
                              </w:rPr>
                              <w:t xml:space="preserve"> الكيلو 6 الطريق الأوسطى-</w:t>
                            </w:r>
                          </w:p>
                          <w:p w14:paraId="0E2E76E5" w14:textId="77777777" w:rsidR="00746B1E" w:rsidRDefault="00746B1E" w:rsidP="00643A29">
                            <w:pPr>
                              <w:pStyle w:val="Footer"/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rtl/>
                              </w:rPr>
                              <w:t>أمام مسجد الفتاح العليم – خلف مدينتى-القاهرة</w:t>
                            </w:r>
                          </w:p>
                          <w:p w14:paraId="2793D93A" w14:textId="77777777" w:rsidR="00746B1E" w:rsidRDefault="00746B1E" w:rsidP="00643A29">
                            <w:pPr>
                              <w:pStyle w:val="Footer"/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2"/>
                                <w:szCs w:val="8"/>
                                <w:rtl/>
                              </w:rPr>
                            </w:pP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2"/>
                                <w:szCs w:val="8"/>
                              </w:rPr>
                              <w:t xml:space="preserve"> </w:t>
                            </w:r>
                          </w:p>
                          <w:p w14:paraId="6E015C16" w14:textId="77777777" w:rsidR="00746B1E" w:rsidRPr="00FB77D6" w:rsidRDefault="00746B1E" w:rsidP="00643A29">
                            <w:pPr>
                              <w:pStyle w:val="Footer"/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2"/>
                                <w:szCs w:val="8"/>
                                <w:rtl/>
                              </w:rPr>
                            </w:pP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cs="Arabic Transparent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rtl/>
                              </w:rPr>
                              <w:t>تليفون:  26251200 - فاكس:  26225800</w:t>
                            </w:r>
                          </w:p>
                          <w:p w14:paraId="4536A5E9" w14:textId="77777777" w:rsidR="00746B1E" w:rsidRPr="00170B95" w:rsidRDefault="00746B1E" w:rsidP="00643A29">
                            <w:pPr>
                              <w:pStyle w:val="Heading5"/>
                              <w:spacing w:before="120" w:after="120"/>
                              <w:rPr>
                                <w:rFonts w:cs="Andalus"/>
                                <w:sz w:val="16"/>
                                <w:szCs w:val="1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-235133" y="19050"/>
                          <a:ext cx="2886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87C777" w14:textId="77777777" w:rsidR="00746B1E" w:rsidRPr="000A68A7" w:rsidRDefault="00746B1E" w:rsidP="00643A29">
                            <w:pPr>
                              <w:pStyle w:val="Footer"/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23, Josef Tito St., </w:t>
                            </w:r>
                            <w:proofErr w:type="spellStart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Nozha</w:t>
                            </w:r>
                            <w:proofErr w:type="spellEnd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 El-</w:t>
                            </w:r>
                            <w:proofErr w:type="spellStart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Gedida</w:t>
                            </w:r>
                            <w:proofErr w:type="spellEnd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, Cairo, Egypt.                    P. O. Box: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1564 </w:t>
                            </w:r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 Alf</w:t>
                            </w:r>
                            <w:proofErr w:type="gramEnd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-</w:t>
                            </w:r>
                            <w:proofErr w:type="spellStart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Maskan</w:t>
                            </w:r>
                            <w:proofErr w:type="spellEnd"/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rtl/>
                              </w:rPr>
                              <w:t xml:space="preserve">      </w:t>
                            </w:r>
                          </w:p>
                          <w:p w14:paraId="5FFC08AE" w14:textId="77777777" w:rsidR="00746B1E" w:rsidRPr="000A68A7" w:rsidRDefault="00746B1E" w:rsidP="00643A29">
                            <w:pPr>
                              <w:pStyle w:val="Footer"/>
                              <w:spacing w:before="120" w:after="120"/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rtl/>
                              </w:rPr>
                            </w:pPr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sym w:font="Wingdings" w:char="F028"/>
                            </w:r>
                            <w:r w:rsidRPr="00823D2E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 +20 2 26251200, 299      </w:t>
                            </w:r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sym w:font="Webdings" w:char="F0CA"/>
                            </w:r>
                            <w:r w:rsidRPr="00823D2E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 xml:space="preserve"> +20 2 262258</w:t>
                            </w:r>
                            <w:r w:rsidRPr="000A68A7">
                              <w:rPr>
                                <w:rFonts w:ascii="Arial" w:hAnsi="Arial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traight Connector 12"/>
                      <wps:cNvCnPr/>
                      <wps:spPr>
                        <a:xfrm flipH="1">
                          <a:off x="-38101" y="9525"/>
                          <a:ext cx="7013099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75BD7B0" id="Group 7" o:spid="_x0000_s1038" style="position:absolute;left:0;text-align:left;margin-left:-38.45pt;margin-top:7.6pt;width:560.45pt;height:49.5pt;z-index:-251645952;mso-width-relative:margin;mso-height-relative:margin" coordorigin="-2351,95" coordsize="72614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9" type="#_x0000_t202" style="position:absolute;left:38290;top:571;width:31972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<v:textbox>
                  <w:txbxContent>
                    <w:p w14:paraId="7A3995A3" w14:textId="77777777" w:rsidR="00746B1E" w:rsidRDefault="00746B1E" w:rsidP="00643A29">
                      <w:pPr>
                        <w:pStyle w:val="Footer"/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  <w:rtl/>
                        </w:rPr>
                      </w:pPr>
                      <w:r w:rsidRPr="00823D2E">
                        <w:rPr>
                          <w:rFonts w:cs="Arabic Transparent" w:hint="cs"/>
                          <w:b/>
                          <w:bCs/>
                          <w:color w:val="0000FF"/>
                          <w:sz w:val="18"/>
                          <w:szCs w:val="18"/>
                          <w:u w:val="single"/>
                          <w:rtl/>
                          <w:lang w:bidi="ar-EG"/>
                        </w:rPr>
                        <w:t>العنوان البريد:</w:t>
                      </w:r>
                      <w:r>
                        <w:rPr>
                          <w:rFonts w:cs="Arabic Transparent" w:hint="cs"/>
                          <w:b/>
                          <w:bCs/>
                          <w:color w:val="0000FF"/>
                          <w:sz w:val="18"/>
                          <w:szCs w:val="18"/>
                          <w:rtl/>
                          <w:lang w:bidi="ar-EG"/>
                        </w:rPr>
                        <w:t xml:space="preserve"> التجمع الخامس - </w:t>
                      </w: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  <w:rtl/>
                        </w:rPr>
                        <w:t xml:space="preserve"> الكيلو 6 الطريق الأوسطى-</w:t>
                      </w:r>
                    </w:p>
                    <w:p w14:paraId="0E2E76E5" w14:textId="77777777" w:rsidR="00746B1E" w:rsidRDefault="00746B1E" w:rsidP="00643A29">
                      <w:pPr>
                        <w:pStyle w:val="Footer"/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</w:rPr>
                      </w:pP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  <w:rtl/>
                        </w:rPr>
                        <w:t>أمام مسجد الفتاح العليم – خلف مدينتى-القاهرة</w:t>
                      </w:r>
                    </w:p>
                    <w:p w14:paraId="2793D93A" w14:textId="77777777" w:rsidR="00746B1E" w:rsidRDefault="00746B1E" w:rsidP="00643A29">
                      <w:pPr>
                        <w:pStyle w:val="Footer"/>
                        <w:rPr>
                          <w:rFonts w:cs="Arabic Transparent"/>
                          <w:b/>
                          <w:bCs/>
                          <w:color w:val="0000FF"/>
                          <w:sz w:val="2"/>
                          <w:szCs w:val="8"/>
                          <w:rtl/>
                        </w:rPr>
                      </w:pP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2"/>
                          <w:szCs w:val="8"/>
                        </w:rPr>
                        <w:t xml:space="preserve"> </w:t>
                      </w:r>
                    </w:p>
                    <w:p w14:paraId="6E015C16" w14:textId="77777777" w:rsidR="00746B1E" w:rsidRPr="00FB77D6" w:rsidRDefault="00746B1E" w:rsidP="00643A29">
                      <w:pPr>
                        <w:pStyle w:val="Footer"/>
                        <w:rPr>
                          <w:rFonts w:cs="Arabic Transparent"/>
                          <w:b/>
                          <w:bCs/>
                          <w:color w:val="0000FF"/>
                          <w:sz w:val="2"/>
                          <w:szCs w:val="8"/>
                          <w:rtl/>
                        </w:rPr>
                      </w:pP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</w:rPr>
                        <w:t xml:space="preserve">  </w:t>
                      </w:r>
                      <w:r>
                        <w:rPr>
                          <w:rFonts w:cs="Arabic Transparent"/>
                          <w:b/>
                          <w:bCs/>
                          <w:color w:val="0000FF"/>
                          <w:sz w:val="16"/>
                          <w:szCs w:val="16"/>
                          <w:rtl/>
                        </w:rPr>
                        <w:t>تليفون:  26251200 - فاكس:  26225800</w:t>
                      </w:r>
                    </w:p>
                    <w:p w14:paraId="4536A5E9" w14:textId="77777777" w:rsidR="00746B1E" w:rsidRPr="00170B95" w:rsidRDefault="00746B1E" w:rsidP="00643A29">
                      <w:pPr>
                        <w:pStyle w:val="Heading5"/>
                        <w:spacing w:before="120" w:after="120"/>
                        <w:rPr>
                          <w:rFonts w:cs="Andalus"/>
                          <w:sz w:val="16"/>
                          <w:szCs w:val="16"/>
                          <w:rtl/>
                        </w:rPr>
                      </w:pPr>
                    </w:p>
                  </w:txbxContent>
                </v:textbox>
              </v:shape>
              <v:shape id="Text Box 11" o:spid="_x0000_s1040" type="#_x0000_t202" style="position:absolute;left:-2351;top:190;width:28860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<v:textbox>
                  <w:txbxContent>
                    <w:p w14:paraId="5C87C777" w14:textId="77777777" w:rsidR="00746B1E" w:rsidRPr="000A68A7" w:rsidRDefault="00746B1E" w:rsidP="00643A29">
                      <w:pPr>
                        <w:pStyle w:val="Footer"/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</w:pPr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23, Josef Tito St., </w:t>
                      </w:r>
                      <w:proofErr w:type="spellStart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>Nozha</w:t>
                      </w:r>
                      <w:proofErr w:type="spellEnd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 El-</w:t>
                      </w:r>
                      <w:proofErr w:type="spellStart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>Gedida</w:t>
                      </w:r>
                      <w:proofErr w:type="spellEnd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, Cairo, Egypt.                    P. O. Box: </w:t>
                      </w:r>
                      <w:proofErr w:type="gramStart"/>
                      <w:r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1564 </w:t>
                      </w:r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 Alf</w:t>
                      </w:r>
                      <w:proofErr w:type="gramEnd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>-</w:t>
                      </w:r>
                      <w:proofErr w:type="spellStart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>Maskan</w:t>
                      </w:r>
                      <w:proofErr w:type="spellEnd"/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  <w:rtl/>
                        </w:rPr>
                        <w:t xml:space="preserve">      </w:t>
                      </w:r>
                    </w:p>
                    <w:p w14:paraId="5FFC08AE" w14:textId="77777777" w:rsidR="00746B1E" w:rsidRPr="000A68A7" w:rsidRDefault="00746B1E" w:rsidP="00643A29">
                      <w:pPr>
                        <w:pStyle w:val="Footer"/>
                        <w:spacing w:before="120" w:after="120"/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  <w:rtl/>
                        </w:rPr>
                      </w:pPr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sym w:font="Wingdings" w:char="F028"/>
                      </w:r>
                      <w:r w:rsidRPr="00823D2E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 +20 2 26251200, 299      </w:t>
                      </w:r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sym w:font="Webdings" w:char="F0CA"/>
                      </w:r>
                      <w:r w:rsidRPr="00823D2E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 xml:space="preserve"> +20 2 262258</w:t>
                      </w:r>
                      <w:r w:rsidRPr="000A68A7">
                        <w:rPr>
                          <w:rFonts w:ascii="Arial" w:hAnsi="Arial"/>
                          <w:b/>
                          <w:bCs/>
                          <w:color w:val="0000FF"/>
                          <w:sz w:val="18"/>
                          <w:szCs w:val="18"/>
                        </w:rPr>
                        <w:t>00</w:t>
                      </w:r>
                    </w:p>
                  </w:txbxContent>
                </v:textbox>
              </v:shape>
              <v:line id="Straight Connector 12" o:spid="_x0000_s1041" style="position:absolute;flip:x;visibility:visible;mso-wrap-style:square" from="-381,95" to="69749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" strokecolor="black [3040]" strokeweight="1.25pt"/>
            </v:group>
          </w:pict>
        </mc:Fallback>
      </mc:AlternateContent>
    </w:r>
    <w:r>
      <w:rPr>
        <w:rFonts w:cs="Arabic Transparent"/>
        <w:b/>
        <w:bCs/>
        <w:noProof/>
        <w:color w:val="0000FF"/>
        <w:sz w:val="16"/>
        <w:szCs w:val="16"/>
        <w:rtl/>
      </w:rPr>
      <w:drawing>
        <wp:anchor distT="0" distB="0" distL="114300" distR="114300" simplePos="0" relativeHeight="251657216" behindDoc="0" locked="0" layoutInCell="1" allowOverlap="1" wp14:anchorId="043E411A" wp14:editId="769A07DF">
          <wp:simplePos x="0" y="0"/>
          <wp:positionH relativeFrom="column">
            <wp:posOffset>2291715</wp:posOffset>
          </wp:positionH>
          <wp:positionV relativeFrom="paragraph">
            <wp:posOffset>1327150</wp:posOffset>
          </wp:positionV>
          <wp:extent cx="940435" cy="467995"/>
          <wp:effectExtent l="0" t="0" r="0" b="0"/>
          <wp:wrapNone/>
          <wp:docPr id="260" name="Picture 260" descr="ISO 9001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ISO 9001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043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tl/>
      </w:rPr>
      <w:tab/>
    </w:r>
    <w:r>
      <w:t xml:space="preserve">      -------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1D825" w14:textId="77777777" w:rsidR="00B14610" w:rsidRDefault="00B14610">
      <w:r>
        <w:separator/>
      </w:r>
    </w:p>
  </w:footnote>
  <w:footnote w:type="continuationSeparator" w:id="0">
    <w:p w14:paraId="17702A35" w14:textId="77777777" w:rsidR="00B14610" w:rsidRDefault="00B14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560F2" w14:textId="649D544C" w:rsidR="00746B1E" w:rsidRDefault="00000000">
    <w:pPr>
      <w:pStyle w:val="Header"/>
    </w:pPr>
    <w:r>
      <w:rPr>
        <w:noProof/>
      </w:rPr>
      <w:pict w14:anchorId="02B7C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427442" o:spid="_x0000_s1031" type="#_x0000_t75" style="position:absolute;left:0;text-align:left;margin-left:0;margin-top:0;width:495.6pt;height:263.3pt;z-index:-251643904;mso-position-horizontal:center;mso-position-horizontal-relative:margin;mso-position-vertical:center;mso-position-vertical-relative:margin" o:allowincell="f">
          <v:imagedata r:id="rId1" o:title="EUT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10800" w:type="dxa"/>
      <w:jc w:val="center"/>
      <w:tblBorders>
        <w:bottom w:val="thickThinSmallGap" w:sz="12" w:space="0" w:color="000080"/>
      </w:tblBorders>
      <w:tblLayout w:type="fixed"/>
      <w:tblLook w:val="0000" w:firstRow="0" w:lastRow="0" w:firstColumn="0" w:lastColumn="0" w:noHBand="0" w:noVBand="0"/>
    </w:tblPr>
    <w:tblGrid>
      <w:gridCol w:w="4320"/>
      <w:gridCol w:w="1980"/>
      <w:gridCol w:w="4500"/>
    </w:tblGrid>
    <w:tr w:rsidR="00746B1E" w14:paraId="1199378D" w14:textId="77777777" w:rsidTr="00AC481B">
      <w:trPr>
        <w:trHeight w:val="1350"/>
        <w:jc w:val="center"/>
      </w:trPr>
      <w:tc>
        <w:tcPr>
          <w:tcW w:w="4320" w:type="dxa"/>
          <w:vAlign w:val="center"/>
        </w:tcPr>
        <w:p w14:paraId="6B81DCAC" w14:textId="78B5AC2F" w:rsidR="00746B1E" w:rsidRPr="009611CB" w:rsidRDefault="00746B1E" w:rsidP="00876557">
          <w:pPr>
            <w:pStyle w:val="Header"/>
            <w:tabs>
              <w:tab w:val="clear" w:pos="4153"/>
            </w:tabs>
            <w:ind w:left="34"/>
            <w:rPr>
              <w:b/>
              <w:bCs/>
              <w:sz w:val="26"/>
              <w:szCs w:val="26"/>
              <w:rtl/>
            </w:rPr>
          </w:pPr>
          <w:r>
            <w:rPr>
              <w:noProof/>
              <w:rtl/>
              <w:lang w:val="ar-EG" w:bidi="ar-EG"/>
            </w:rPr>
            <w:drawing>
              <wp:inline distT="0" distB="0" distL="0" distR="0" wp14:anchorId="79C1A2BA" wp14:editId="295422A0">
                <wp:extent cx="1265407" cy="628015"/>
                <wp:effectExtent l="19050" t="0" r="11430" b="210185"/>
                <wp:docPr id="256" name="Picture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UTS 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8628" cy="629614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0" w:type="dxa"/>
        </w:tcPr>
        <w:p w14:paraId="6FFBB5E8" w14:textId="1044CE7A" w:rsidR="00746B1E" w:rsidRPr="002D1E5C" w:rsidRDefault="00746B1E" w:rsidP="000C1A99">
          <w:pPr>
            <w:pStyle w:val="Header"/>
            <w:jc w:val="center"/>
            <w:rPr>
              <w:color w:val="000000"/>
              <w:rtl/>
            </w:rPr>
          </w:pPr>
        </w:p>
      </w:tc>
      <w:tc>
        <w:tcPr>
          <w:tcW w:w="4500" w:type="dxa"/>
          <w:vAlign w:val="center"/>
        </w:tcPr>
        <w:p w14:paraId="1B226569" w14:textId="5681D351" w:rsidR="00746B1E" w:rsidRPr="009611CB" w:rsidRDefault="00746B1E" w:rsidP="004E4387">
          <w:pPr>
            <w:pStyle w:val="Header"/>
            <w:tabs>
              <w:tab w:val="clear" w:pos="4153"/>
            </w:tabs>
            <w:bidi w:val="0"/>
            <w:spacing w:before="120"/>
            <w:ind w:left="34"/>
            <w:rPr>
              <w:b/>
              <w:bCs/>
              <w:i/>
              <w:iCs/>
              <w:sz w:val="30"/>
              <w:szCs w:val="30"/>
              <w:rtl/>
              <w:lang w:bidi="ar-EG"/>
            </w:rPr>
          </w:pPr>
        </w:p>
      </w:tc>
    </w:tr>
  </w:tbl>
  <w:p w14:paraId="75F01F41" w14:textId="614FF7B8" w:rsidR="00746B1E" w:rsidRDefault="00746B1E" w:rsidP="004E1FCE">
    <w:pPr>
      <w:pStyle w:val="Header"/>
      <w:tabs>
        <w:tab w:val="clear" w:pos="4153"/>
        <w:tab w:val="clear" w:pos="8306"/>
        <w:tab w:val="left" w:pos="720"/>
        <w:tab w:val="left" w:pos="1440"/>
        <w:tab w:val="left" w:pos="2160"/>
        <w:tab w:val="left" w:pos="2880"/>
      </w:tabs>
      <w:rPr>
        <w:lang w:bidi="ar-EG"/>
      </w:rPr>
    </w:pPr>
    <w:r>
      <w:rPr>
        <w:noProof/>
        <w:rtl/>
        <w:lang w:val="ar-EG" w:bidi="ar-EG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D9CE4CB" wp14:editId="406C30FF">
              <wp:simplePos x="0" y="0"/>
              <wp:positionH relativeFrom="column">
                <wp:posOffset>-221615</wp:posOffset>
              </wp:positionH>
              <wp:positionV relativeFrom="paragraph">
                <wp:posOffset>-1012190</wp:posOffset>
              </wp:positionV>
              <wp:extent cx="4494530" cy="944060"/>
              <wp:effectExtent l="0" t="0" r="1270" b="889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94530" cy="944060"/>
                        <a:chOff x="0" y="47625"/>
                        <a:chExt cx="4495339" cy="966108"/>
                      </a:xfrm>
                    </wpg:grpSpPr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133442" y="87724"/>
                          <a:ext cx="2361897" cy="9260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49168" w14:textId="3E95F842" w:rsidR="00746B1E" w:rsidRPr="00AC481B" w:rsidRDefault="00746B1E" w:rsidP="004E4387">
                            <w:pPr>
                              <w:jc w:val="center"/>
                              <w:rPr>
                                <w:rFonts w:ascii="Calibri Light" w:hAnsi="Calibri Light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EG"/>
                              </w:rPr>
                            </w:pPr>
                            <w:r w:rsidRPr="00AC481B">
                              <w:rPr>
                                <w:rFonts w:ascii="Calibri Light" w:hAnsi="Calibri Light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EG"/>
                              </w:rPr>
                              <w:t>وكالة الفضاء المصريـــة</w:t>
                            </w:r>
                          </w:p>
                          <w:p w14:paraId="0D693621" w14:textId="134A4A31" w:rsidR="00746B1E" w:rsidRPr="00AC481B" w:rsidRDefault="00746B1E" w:rsidP="004E438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AC481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مشروع قمر تدريب الجامعات المصرية</w:t>
                            </w:r>
                          </w:p>
                          <w:p w14:paraId="240CFBF7" w14:textId="46B8F23C" w:rsidR="00746B1E" w:rsidRPr="00AC481B" w:rsidRDefault="00746B1E" w:rsidP="004E4387">
                            <w:pPr>
                              <w:jc w:val="center"/>
                              <w:rPr>
                                <w:rFonts w:ascii="STZhongsong" w:eastAsia="STZhongsong" w:hAnsi="STZhongsong"/>
                                <w:i/>
                                <w:iCs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AC481B">
                              <w:rPr>
                                <w:rFonts w:ascii="STZhongsong" w:eastAsia="STZhongsong" w:hAnsi="STZhongsong"/>
                                <w:i/>
                                <w:iCs/>
                                <w:sz w:val="24"/>
                                <w:szCs w:val="24"/>
                                <w:lang w:bidi="ar-EG"/>
                              </w:rPr>
                              <w:t>EUTS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47625"/>
                          <a:ext cx="1487170" cy="790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9CE4CB" id="Group 6" o:spid="_x0000_s1035" style="position:absolute;left:0;text-align:left;margin-left:-17.45pt;margin-top:-79.7pt;width:353.9pt;height:74.35pt;z-index:-251648000;mso-width-relative:margin;mso-height-relative:margin" coordorigin=",476" coordsize="44953,96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m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z/wCOn7WPws/Zf/sv&#10;/hZnxL+H/wAO/wC3PN/s3/hJ/ENnpH9oeVs83yftEieZs82Pdtzt8xM43DIB6BRXH/BT9oXwD+0p&#10;4VuNd+HPjjwf4/0S0u2sJ9Q8N6zbaraw3CojtC0sDuiyBJI2KE5AkU4wwrsM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NAlym2RFkUkHDDI4OR+ozT6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21334;top:877;width:23619;height:9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<v:textbox>
                  <w:txbxContent>
                    <w:p w14:paraId="5EB49168" w14:textId="3E95F842" w:rsidR="00746B1E" w:rsidRPr="00AC481B" w:rsidRDefault="00746B1E" w:rsidP="004E4387">
                      <w:pPr>
                        <w:jc w:val="center"/>
                        <w:rPr>
                          <w:rFonts w:ascii="Calibri Light" w:hAnsi="Calibri Light"/>
                          <w:b/>
                          <w:bCs/>
                          <w:sz w:val="36"/>
                          <w:szCs w:val="36"/>
                          <w:rtl/>
                          <w:lang w:bidi="ar-EG"/>
                        </w:rPr>
                      </w:pPr>
                      <w:r w:rsidRPr="00AC481B">
                        <w:rPr>
                          <w:rFonts w:ascii="Calibri Light" w:hAnsi="Calibri Light"/>
                          <w:b/>
                          <w:bCs/>
                          <w:sz w:val="36"/>
                          <w:szCs w:val="36"/>
                          <w:rtl/>
                          <w:lang w:bidi="ar-EG"/>
                        </w:rPr>
                        <w:t>وكالة الفضاء المصريـــة</w:t>
                      </w:r>
                    </w:p>
                    <w:p w14:paraId="0D693621" w14:textId="134A4A31" w:rsidR="00746B1E" w:rsidRPr="00AC481B" w:rsidRDefault="00746B1E" w:rsidP="004E438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AC481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مشروع قمر تدريب الجامعات المصرية</w:t>
                      </w:r>
                    </w:p>
                    <w:p w14:paraId="240CFBF7" w14:textId="46B8F23C" w:rsidR="00746B1E" w:rsidRPr="00AC481B" w:rsidRDefault="00746B1E" w:rsidP="004E4387">
                      <w:pPr>
                        <w:jc w:val="center"/>
                        <w:rPr>
                          <w:rFonts w:ascii="STZhongsong" w:eastAsia="STZhongsong" w:hAnsi="STZhongsong"/>
                          <w:i/>
                          <w:iCs/>
                          <w:sz w:val="24"/>
                          <w:szCs w:val="24"/>
                          <w:lang w:bidi="ar-EG"/>
                        </w:rPr>
                      </w:pPr>
                      <w:r w:rsidRPr="00AC481B">
                        <w:rPr>
                          <w:rFonts w:ascii="STZhongsong" w:eastAsia="STZhongsong" w:hAnsi="STZhongsong"/>
                          <w:i/>
                          <w:iCs/>
                          <w:sz w:val="24"/>
                          <w:szCs w:val="24"/>
                          <w:lang w:bidi="ar-EG"/>
                        </w:rPr>
                        <w:t>EUTS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7" type="#_x0000_t75" style="position:absolute;top:476;width:14871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">
                <v:imagedata r:id="rId3" o:title=""/>
              </v:shape>
            </v:group>
          </w:pict>
        </mc:Fallback>
      </mc:AlternateContent>
    </w:r>
    <w:r w:rsidR="00000000">
      <w:rPr>
        <w:noProof/>
        <w:lang w:val="ar-EG" w:bidi="ar-EG"/>
      </w:rPr>
      <w:pict w14:anchorId="7894AD43">
        <v:shape id="WordPictureWatermark379427443" o:spid="_x0000_s1032" type="#_x0000_t75" style="position:absolute;left:0;text-align:left;margin-left:0;margin-top:0;width:495.6pt;height:263.3pt;z-index:-251642880;mso-position-horizontal:center;mso-position-horizontal-relative:margin;mso-position-vertical:center;mso-position-vertical-relative:margin" o:allowincell="f">
          <v:imagedata r:id="rId4" o:title="EUTS Logo" gain="19661f" blacklevel="22938f"/>
          <w10:wrap anchorx="margin" anchory="margin"/>
        </v:shape>
      </w:pict>
    </w:r>
    <w:r>
      <w:rPr>
        <w:rtl/>
        <w:lang w:bidi="ar-EG"/>
      </w:rPr>
      <w:tab/>
    </w:r>
    <w:r>
      <w:rPr>
        <w:rtl/>
        <w:lang w:bidi="ar-EG"/>
      </w:rPr>
      <w:tab/>
    </w:r>
    <w:r>
      <w:rPr>
        <w:rtl/>
        <w:lang w:bidi="ar-EG"/>
      </w:rPr>
      <w:tab/>
    </w:r>
    <w:r>
      <w:rPr>
        <w:rtl/>
        <w:lang w:bidi="ar-EG"/>
      </w:rPr>
      <w:tab/>
    </w:r>
    <w:r>
      <w:rPr>
        <w:rtl/>
        <w:lang w:bidi="ar-EG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62B80" w14:textId="776ED12D" w:rsidR="00746B1E" w:rsidRDefault="00000000">
    <w:pPr>
      <w:pStyle w:val="Header"/>
    </w:pPr>
    <w:r>
      <w:rPr>
        <w:noProof/>
      </w:rPr>
      <w:pict w14:anchorId="715BAA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427441" o:spid="_x0000_s1030" type="#_x0000_t75" style="position:absolute;left:0;text-align:left;margin-left:0;margin-top:0;width:495.6pt;height:263.3pt;z-index:-251644928;mso-position-horizontal:center;mso-position-horizontal-relative:margin;mso-position-vertical:center;mso-position-vertical-relative:margin" o:allowincell="f">
          <v:imagedata r:id="rId1" o:title="EUT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E89"/>
    <w:multiLevelType w:val="multilevel"/>
    <w:tmpl w:val="5C629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34AF2"/>
    <w:multiLevelType w:val="hybridMultilevel"/>
    <w:tmpl w:val="1FDCA3EC"/>
    <w:lvl w:ilvl="0" w:tplc="2B187E2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87C5F"/>
    <w:multiLevelType w:val="hybridMultilevel"/>
    <w:tmpl w:val="423E90EA"/>
    <w:lvl w:ilvl="0" w:tplc="04090001">
      <w:start w:val="1"/>
      <w:numFmt w:val="bullet"/>
      <w:lvlText w:val=""/>
      <w:lvlJc w:val="left"/>
      <w:pPr>
        <w:ind w:left="10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9" w:hanging="360"/>
      </w:pPr>
      <w:rPr>
        <w:rFonts w:ascii="Wingdings" w:hAnsi="Wingdings" w:hint="default"/>
      </w:rPr>
    </w:lvl>
  </w:abstractNum>
  <w:abstractNum w:abstractNumId="3" w15:restartNumberingAfterBreak="0">
    <w:nsid w:val="185C3C99"/>
    <w:multiLevelType w:val="hybridMultilevel"/>
    <w:tmpl w:val="084E1C42"/>
    <w:lvl w:ilvl="0" w:tplc="0409000F">
      <w:start w:val="1"/>
      <w:numFmt w:val="decimal"/>
      <w:lvlText w:val="%1."/>
      <w:lvlJc w:val="left"/>
      <w:pPr>
        <w:ind w:left="1099" w:hanging="360"/>
      </w:pPr>
    </w:lvl>
    <w:lvl w:ilvl="1" w:tplc="04090019" w:tentative="1">
      <w:start w:val="1"/>
      <w:numFmt w:val="lowerLetter"/>
      <w:lvlText w:val="%2."/>
      <w:lvlJc w:val="left"/>
      <w:pPr>
        <w:ind w:left="1819" w:hanging="360"/>
      </w:pPr>
    </w:lvl>
    <w:lvl w:ilvl="2" w:tplc="0409001B" w:tentative="1">
      <w:start w:val="1"/>
      <w:numFmt w:val="lowerRoman"/>
      <w:lvlText w:val="%3."/>
      <w:lvlJc w:val="right"/>
      <w:pPr>
        <w:ind w:left="2539" w:hanging="180"/>
      </w:pPr>
    </w:lvl>
    <w:lvl w:ilvl="3" w:tplc="0409000F" w:tentative="1">
      <w:start w:val="1"/>
      <w:numFmt w:val="decimal"/>
      <w:lvlText w:val="%4."/>
      <w:lvlJc w:val="left"/>
      <w:pPr>
        <w:ind w:left="3259" w:hanging="360"/>
      </w:pPr>
    </w:lvl>
    <w:lvl w:ilvl="4" w:tplc="04090019" w:tentative="1">
      <w:start w:val="1"/>
      <w:numFmt w:val="lowerLetter"/>
      <w:lvlText w:val="%5."/>
      <w:lvlJc w:val="left"/>
      <w:pPr>
        <w:ind w:left="3979" w:hanging="360"/>
      </w:pPr>
    </w:lvl>
    <w:lvl w:ilvl="5" w:tplc="0409001B" w:tentative="1">
      <w:start w:val="1"/>
      <w:numFmt w:val="lowerRoman"/>
      <w:lvlText w:val="%6."/>
      <w:lvlJc w:val="right"/>
      <w:pPr>
        <w:ind w:left="4699" w:hanging="180"/>
      </w:pPr>
    </w:lvl>
    <w:lvl w:ilvl="6" w:tplc="0409000F" w:tentative="1">
      <w:start w:val="1"/>
      <w:numFmt w:val="decimal"/>
      <w:lvlText w:val="%7."/>
      <w:lvlJc w:val="left"/>
      <w:pPr>
        <w:ind w:left="5419" w:hanging="360"/>
      </w:pPr>
    </w:lvl>
    <w:lvl w:ilvl="7" w:tplc="04090019" w:tentative="1">
      <w:start w:val="1"/>
      <w:numFmt w:val="lowerLetter"/>
      <w:lvlText w:val="%8."/>
      <w:lvlJc w:val="left"/>
      <w:pPr>
        <w:ind w:left="6139" w:hanging="360"/>
      </w:pPr>
    </w:lvl>
    <w:lvl w:ilvl="8" w:tplc="0409001B" w:tentative="1">
      <w:start w:val="1"/>
      <w:numFmt w:val="lowerRoman"/>
      <w:lvlText w:val="%9."/>
      <w:lvlJc w:val="right"/>
      <w:pPr>
        <w:ind w:left="6859" w:hanging="180"/>
      </w:pPr>
    </w:lvl>
  </w:abstractNum>
  <w:abstractNum w:abstractNumId="4" w15:restartNumberingAfterBreak="0">
    <w:nsid w:val="1CD672F5"/>
    <w:multiLevelType w:val="hybridMultilevel"/>
    <w:tmpl w:val="DCA404B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CF76039"/>
    <w:multiLevelType w:val="hybridMultilevel"/>
    <w:tmpl w:val="799A71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8862D0"/>
    <w:multiLevelType w:val="hybridMultilevel"/>
    <w:tmpl w:val="224877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F572B2"/>
    <w:multiLevelType w:val="hybridMultilevel"/>
    <w:tmpl w:val="F1865B26"/>
    <w:lvl w:ilvl="0" w:tplc="54E0AC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1D61"/>
    <w:multiLevelType w:val="hybridMultilevel"/>
    <w:tmpl w:val="040C87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12879"/>
    <w:multiLevelType w:val="hybridMultilevel"/>
    <w:tmpl w:val="DC506A58"/>
    <w:lvl w:ilvl="0" w:tplc="47CA7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76937"/>
    <w:multiLevelType w:val="hybridMultilevel"/>
    <w:tmpl w:val="75B2AF0A"/>
    <w:lvl w:ilvl="0" w:tplc="D3C605E4">
      <w:start w:val="1"/>
      <w:numFmt w:val="bullet"/>
      <w:lvlText w:val="-"/>
      <w:lvlJc w:val="left"/>
      <w:pPr>
        <w:ind w:left="739" w:hanging="360"/>
      </w:pPr>
      <w:rPr>
        <w:rFonts w:ascii="Sakkal Majalla" w:eastAsia="Times New Roman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11" w15:restartNumberingAfterBreak="0">
    <w:nsid w:val="2FFC2145"/>
    <w:multiLevelType w:val="hybridMultilevel"/>
    <w:tmpl w:val="281C48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792CC0"/>
    <w:multiLevelType w:val="hybridMultilevel"/>
    <w:tmpl w:val="F0F44C4E"/>
    <w:lvl w:ilvl="0" w:tplc="A01023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E4C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A22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4A5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848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F63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EC8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AC8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5A31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6CC6330"/>
    <w:multiLevelType w:val="hybridMultilevel"/>
    <w:tmpl w:val="1CA0AF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7F60F40"/>
    <w:multiLevelType w:val="hybridMultilevel"/>
    <w:tmpl w:val="6BCABAD6"/>
    <w:lvl w:ilvl="0" w:tplc="3426191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30778"/>
    <w:multiLevelType w:val="hybridMultilevel"/>
    <w:tmpl w:val="D81C2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6E2AA9"/>
    <w:multiLevelType w:val="hybridMultilevel"/>
    <w:tmpl w:val="FD86A778"/>
    <w:lvl w:ilvl="0" w:tplc="6A9C84E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83212D"/>
    <w:multiLevelType w:val="hybridMultilevel"/>
    <w:tmpl w:val="6FF234AA"/>
    <w:lvl w:ilvl="0" w:tplc="F0300B1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C56697"/>
    <w:multiLevelType w:val="hybridMultilevel"/>
    <w:tmpl w:val="D5B4ED9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46858BD"/>
    <w:multiLevelType w:val="hybridMultilevel"/>
    <w:tmpl w:val="1E481B6A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0B467E"/>
    <w:multiLevelType w:val="hybridMultilevel"/>
    <w:tmpl w:val="55C86DD8"/>
    <w:lvl w:ilvl="0" w:tplc="938E33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9208B"/>
    <w:multiLevelType w:val="multilevel"/>
    <w:tmpl w:val="3A72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9954FF"/>
    <w:multiLevelType w:val="hybridMultilevel"/>
    <w:tmpl w:val="E0BE659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C312065"/>
    <w:multiLevelType w:val="hybridMultilevel"/>
    <w:tmpl w:val="F372EE02"/>
    <w:lvl w:ilvl="0" w:tplc="57D63F82">
      <w:numFmt w:val="bullet"/>
      <w:lvlText w:val="-"/>
      <w:lvlJc w:val="left"/>
      <w:pPr>
        <w:ind w:left="720" w:hanging="360"/>
      </w:pPr>
      <w:rPr>
        <w:rFonts w:ascii="Sakkal Majalla" w:eastAsia="SimSun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402110"/>
    <w:multiLevelType w:val="hybridMultilevel"/>
    <w:tmpl w:val="21B8D0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3847F91"/>
    <w:multiLevelType w:val="multilevel"/>
    <w:tmpl w:val="7BF4C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E53987"/>
    <w:multiLevelType w:val="multilevel"/>
    <w:tmpl w:val="605863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52429E"/>
    <w:multiLevelType w:val="hybridMultilevel"/>
    <w:tmpl w:val="C4C6609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A530C07"/>
    <w:multiLevelType w:val="hybridMultilevel"/>
    <w:tmpl w:val="779283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65CC6"/>
    <w:multiLevelType w:val="hybridMultilevel"/>
    <w:tmpl w:val="B1B8880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B07974"/>
    <w:multiLevelType w:val="hybridMultilevel"/>
    <w:tmpl w:val="3A145E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0610189">
    <w:abstractNumId w:val="11"/>
  </w:num>
  <w:num w:numId="2" w16cid:durableId="1729956477">
    <w:abstractNumId w:val="10"/>
  </w:num>
  <w:num w:numId="3" w16cid:durableId="871261430">
    <w:abstractNumId w:val="9"/>
  </w:num>
  <w:num w:numId="4" w16cid:durableId="2121796646">
    <w:abstractNumId w:val="20"/>
  </w:num>
  <w:num w:numId="5" w16cid:durableId="1884823420">
    <w:abstractNumId w:val="7"/>
  </w:num>
  <w:num w:numId="6" w16cid:durableId="1014382480">
    <w:abstractNumId w:val="14"/>
  </w:num>
  <w:num w:numId="7" w16cid:durableId="878198546">
    <w:abstractNumId w:val="17"/>
  </w:num>
  <w:num w:numId="8" w16cid:durableId="407457738">
    <w:abstractNumId w:val="1"/>
  </w:num>
  <w:num w:numId="9" w16cid:durableId="821195922">
    <w:abstractNumId w:val="23"/>
  </w:num>
  <w:num w:numId="10" w16cid:durableId="1795440542">
    <w:abstractNumId w:val="3"/>
  </w:num>
  <w:num w:numId="11" w16cid:durableId="1799452316">
    <w:abstractNumId w:val="2"/>
  </w:num>
  <w:num w:numId="12" w16cid:durableId="1933707345">
    <w:abstractNumId w:val="15"/>
  </w:num>
  <w:num w:numId="13" w16cid:durableId="1360855262">
    <w:abstractNumId w:val="0"/>
  </w:num>
  <w:num w:numId="14" w16cid:durableId="2137335354">
    <w:abstractNumId w:val="25"/>
  </w:num>
  <w:num w:numId="15" w16cid:durableId="1348361421">
    <w:abstractNumId w:val="26"/>
  </w:num>
  <w:num w:numId="16" w16cid:durableId="18095251">
    <w:abstractNumId w:val="28"/>
  </w:num>
  <w:num w:numId="17" w16cid:durableId="2069064162">
    <w:abstractNumId w:val="22"/>
  </w:num>
  <w:num w:numId="18" w16cid:durableId="41755774">
    <w:abstractNumId w:val="21"/>
  </w:num>
  <w:num w:numId="19" w16cid:durableId="1703165081">
    <w:abstractNumId w:val="30"/>
  </w:num>
  <w:num w:numId="20" w16cid:durableId="1550529213">
    <w:abstractNumId w:val="8"/>
  </w:num>
  <w:num w:numId="21" w16cid:durableId="1253392954">
    <w:abstractNumId w:val="27"/>
  </w:num>
  <w:num w:numId="22" w16cid:durableId="375858493">
    <w:abstractNumId w:val="18"/>
  </w:num>
  <w:num w:numId="23" w16cid:durableId="1530604714">
    <w:abstractNumId w:val="13"/>
  </w:num>
  <w:num w:numId="24" w16cid:durableId="1157110917">
    <w:abstractNumId w:val="16"/>
  </w:num>
  <w:num w:numId="25" w16cid:durableId="81072197">
    <w:abstractNumId w:val="24"/>
  </w:num>
  <w:num w:numId="26" w16cid:durableId="941686795">
    <w:abstractNumId w:val="19"/>
  </w:num>
  <w:num w:numId="27" w16cid:durableId="804853430">
    <w:abstractNumId w:val="29"/>
  </w:num>
  <w:num w:numId="28" w16cid:durableId="1238323746">
    <w:abstractNumId w:val="4"/>
  </w:num>
  <w:num w:numId="29" w16cid:durableId="1083332458">
    <w:abstractNumId w:val="12"/>
  </w:num>
  <w:num w:numId="30" w16cid:durableId="953830925">
    <w:abstractNumId w:val="5"/>
  </w:num>
  <w:num w:numId="31" w16cid:durableId="691994690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#fc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266"/>
    <w:rsid w:val="000022CE"/>
    <w:rsid w:val="00002A24"/>
    <w:rsid w:val="00002E46"/>
    <w:rsid w:val="00003353"/>
    <w:rsid w:val="000033A9"/>
    <w:rsid w:val="000035C0"/>
    <w:rsid w:val="000035C6"/>
    <w:rsid w:val="000079D9"/>
    <w:rsid w:val="00007AD3"/>
    <w:rsid w:val="00007B3B"/>
    <w:rsid w:val="000112A1"/>
    <w:rsid w:val="00013EB3"/>
    <w:rsid w:val="00013F1A"/>
    <w:rsid w:val="0001409E"/>
    <w:rsid w:val="000144E9"/>
    <w:rsid w:val="0001610D"/>
    <w:rsid w:val="00020AB5"/>
    <w:rsid w:val="000231E6"/>
    <w:rsid w:val="000234FB"/>
    <w:rsid w:val="0002498E"/>
    <w:rsid w:val="00024E41"/>
    <w:rsid w:val="000260FB"/>
    <w:rsid w:val="0002630C"/>
    <w:rsid w:val="000270E0"/>
    <w:rsid w:val="000271C4"/>
    <w:rsid w:val="0002776A"/>
    <w:rsid w:val="00030A98"/>
    <w:rsid w:val="0003105A"/>
    <w:rsid w:val="00031114"/>
    <w:rsid w:val="00031DE8"/>
    <w:rsid w:val="00032127"/>
    <w:rsid w:val="000322A5"/>
    <w:rsid w:val="00033F16"/>
    <w:rsid w:val="00034307"/>
    <w:rsid w:val="00036B9A"/>
    <w:rsid w:val="00037D1C"/>
    <w:rsid w:val="00041698"/>
    <w:rsid w:val="0004386C"/>
    <w:rsid w:val="00044D06"/>
    <w:rsid w:val="00052187"/>
    <w:rsid w:val="00052401"/>
    <w:rsid w:val="000539CA"/>
    <w:rsid w:val="00053EFD"/>
    <w:rsid w:val="0005439C"/>
    <w:rsid w:val="00055206"/>
    <w:rsid w:val="00055B68"/>
    <w:rsid w:val="00056187"/>
    <w:rsid w:val="0005772B"/>
    <w:rsid w:val="00057F95"/>
    <w:rsid w:val="00061815"/>
    <w:rsid w:val="00063CFF"/>
    <w:rsid w:val="000651D1"/>
    <w:rsid w:val="000703C0"/>
    <w:rsid w:val="00070CA0"/>
    <w:rsid w:val="00071B31"/>
    <w:rsid w:val="00071BD8"/>
    <w:rsid w:val="000723F5"/>
    <w:rsid w:val="00073A68"/>
    <w:rsid w:val="00074562"/>
    <w:rsid w:val="00077035"/>
    <w:rsid w:val="000805F7"/>
    <w:rsid w:val="0008145A"/>
    <w:rsid w:val="000847D2"/>
    <w:rsid w:val="00086BFA"/>
    <w:rsid w:val="00086C20"/>
    <w:rsid w:val="00087306"/>
    <w:rsid w:val="000877BB"/>
    <w:rsid w:val="000879D0"/>
    <w:rsid w:val="000909FC"/>
    <w:rsid w:val="000911A0"/>
    <w:rsid w:val="00091378"/>
    <w:rsid w:val="000917C9"/>
    <w:rsid w:val="0009184E"/>
    <w:rsid w:val="00091A3A"/>
    <w:rsid w:val="00092F66"/>
    <w:rsid w:val="00093D56"/>
    <w:rsid w:val="000945FA"/>
    <w:rsid w:val="0009478A"/>
    <w:rsid w:val="00094A8F"/>
    <w:rsid w:val="00095522"/>
    <w:rsid w:val="0009567F"/>
    <w:rsid w:val="00095881"/>
    <w:rsid w:val="00095F43"/>
    <w:rsid w:val="00097F56"/>
    <w:rsid w:val="000A050B"/>
    <w:rsid w:val="000A0C5F"/>
    <w:rsid w:val="000A17EA"/>
    <w:rsid w:val="000A52B3"/>
    <w:rsid w:val="000A5414"/>
    <w:rsid w:val="000A5F8E"/>
    <w:rsid w:val="000A6601"/>
    <w:rsid w:val="000A6732"/>
    <w:rsid w:val="000A6A71"/>
    <w:rsid w:val="000A6CE7"/>
    <w:rsid w:val="000B1E97"/>
    <w:rsid w:val="000B5095"/>
    <w:rsid w:val="000B64A7"/>
    <w:rsid w:val="000B7245"/>
    <w:rsid w:val="000B7E7D"/>
    <w:rsid w:val="000C0058"/>
    <w:rsid w:val="000C0EF6"/>
    <w:rsid w:val="000C12F7"/>
    <w:rsid w:val="000C13F3"/>
    <w:rsid w:val="000C1A99"/>
    <w:rsid w:val="000C2137"/>
    <w:rsid w:val="000C2795"/>
    <w:rsid w:val="000C3A3E"/>
    <w:rsid w:val="000C41E9"/>
    <w:rsid w:val="000C6425"/>
    <w:rsid w:val="000C6F18"/>
    <w:rsid w:val="000C754B"/>
    <w:rsid w:val="000C7890"/>
    <w:rsid w:val="000D0315"/>
    <w:rsid w:val="000D462F"/>
    <w:rsid w:val="000D540F"/>
    <w:rsid w:val="000D5F3B"/>
    <w:rsid w:val="000D656F"/>
    <w:rsid w:val="000D745B"/>
    <w:rsid w:val="000D7BA4"/>
    <w:rsid w:val="000E300A"/>
    <w:rsid w:val="000E3818"/>
    <w:rsid w:val="000E38DB"/>
    <w:rsid w:val="000E3E76"/>
    <w:rsid w:val="000E42E4"/>
    <w:rsid w:val="000F2A28"/>
    <w:rsid w:val="000F4752"/>
    <w:rsid w:val="000F60EF"/>
    <w:rsid w:val="000F61D9"/>
    <w:rsid w:val="000F62CE"/>
    <w:rsid w:val="000F69F6"/>
    <w:rsid w:val="001000F1"/>
    <w:rsid w:val="00100CF8"/>
    <w:rsid w:val="00101E33"/>
    <w:rsid w:val="00102508"/>
    <w:rsid w:val="0010404C"/>
    <w:rsid w:val="00105519"/>
    <w:rsid w:val="001064D7"/>
    <w:rsid w:val="00107802"/>
    <w:rsid w:val="00110851"/>
    <w:rsid w:val="00110A18"/>
    <w:rsid w:val="00111BB8"/>
    <w:rsid w:val="00111EF5"/>
    <w:rsid w:val="0011202B"/>
    <w:rsid w:val="001169A2"/>
    <w:rsid w:val="00117591"/>
    <w:rsid w:val="0012477A"/>
    <w:rsid w:val="001255B1"/>
    <w:rsid w:val="00125F0E"/>
    <w:rsid w:val="001270FA"/>
    <w:rsid w:val="001302BF"/>
    <w:rsid w:val="0013062F"/>
    <w:rsid w:val="00131D4B"/>
    <w:rsid w:val="00132EB1"/>
    <w:rsid w:val="001334E6"/>
    <w:rsid w:val="00133E29"/>
    <w:rsid w:val="00136D9E"/>
    <w:rsid w:val="00136FD1"/>
    <w:rsid w:val="0013781C"/>
    <w:rsid w:val="001400F6"/>
    <w:rsid w:val="00140B78"/>
    <w:rsid w:val="001416CE"/>
    <w:rsid w:val="0014200F"/>
    <w:rsid w:val="00142A64"/>
    <w:rsid w:val="00143352"/>
    <w:rsid w:val="0014395B"/>
    <w:rsid w:val="0014397C"/>
    <w:rsid w:val="001442EB"/>
    <w:rsid w:val="00145E7B"/>
    <w:rsid w:val="00146BAF"/>
    <w:rsid w:val="00147345"/>
    <w:rsid w:val="0014765D"/>
    <w:rsid w:val="00147C7F"/>
    <w:rsid w:val="00147FE4"/>
    <w:rsid w:val="00150CBB"/>
    <w:rsid w:val="001512BC"/>
    <w:rsid w:val="00152DBE"/>
    <w:rsid w:val="00153188"/>
    <w:rsid w:val="00154AFB"/>
    <w:rsid w:val="001559D4"/>
    <w:rsid w:val="00156869"/>
    <w:rsid w:val="00156F5E"/>
    <w:rsid w:val="00157282"/>
    <w:rsid w:val="001572D1"/>
    <w:rsid w:val="00157313"/>
    <w:rsid w:val="00157CB9"/>
    <w:rsid w:val="00160229"/>
    <w:rsid w:val="00160833"/>
    <w:rsid w:val="00161C02"/>
    <w:rsid w:val="00162D20"/>
    <w:rsid w:val="00166254"/>
    <w:rsid w:val="00167B99"/>
    <w:rsid w:val="001713FC"/>
    <w:rsid w:val="00171C62"/>
    <w:rsid w:val="00172E9F"/>
    <w:rsid w:val="00173399"/>
    <w:rsid w:val="00173D33"/>
    <w:rsid w:val="0017511A"/>
    <w:rsid w:val="00175332"/>
    <w:rsid w:val="00177B13"/>
    <w:rsid w:val="0018048A"/>
    <w:rsid w:val="00181675"/>
    <w:rsid w:val="00182A6A"/>
    <w:rsid w:val="0018303D"/>
    <w:rsid w:val="0018348E"/>
    <w:rsid w:val="00183AD7"/>
    <w:rsid w:val="0018495A"/>
    <w:rsid w:val="00185ED5"/>
    <w:rsid w:val="001863E5"/>
    <w:rsid w:val="00186EA5"/>
    <w:rsid w:val="00190111"/>
    <w:rsid w:val="001923CB"/>
    <w:rsid w:val="00193DD5"/>
    <w:rsid w:val="0019444C"/>
    <w:rsid w:val="00194F2C"/>
    <w:rsid w:val="001956CA"/>
    <w:rsid w:val="0019580C"/>
    <w:rsid w:val="00196524"/>
    <w:rsid w:val="00196530"/>
    <w:rsid w:val="0019662C"/>
    <w:rsid w:val="001966B0"/>
    <w:rsid w:val="00196B67"/>
    <w:rsid w:val="001971F0"/>
    <w:rsid w:val="001974CD"/>
    <w:rsid w:val="00197BDC"/>
    <w:rsid w:val="001A27B9"/>
    <w:rsid w:val="001A2A7E"/>
    <w:rsid w:val="001A3EA3"/>
    <w:rsid w:val="001A4261"/>
    <w:rsid w:val="001A55BD"/>
    <w:rsid w:val="001A7740"/>
    <w:rsid w:val="001A7B61"/>
    <w:rsid w:val="001B02AE"/>
    <w:rsid w:val="001B1FC7"/>
    <w:rsid w:val="001B2555"/>
    <w:rsid w:val="001B2F27"/>
    <w:rsid w:val="001B3792"/>
    <w:rsid w:val="001B49AD"/>
    <w:rsid w:val="001B50CE"/>
    <w:rsid w:val="001B58DD"/>
    <w:rsid w:val="001B5AA4"/>
    <w:rsid w:val="001B5E7E"/>
    <w:rsid w:val="001B7A9A"/>
    <w:rsid w:val="001C2A7D"/>
    <w:rsid w:val="001C4871"/>
    <w:rsid w:val="001C5009"/>
    <w:rsid w:val="001C5798"/>
    <w:rsid w:val="001C6E4A"/>
    <w:rsid w:val="001D082F"/>
    <w:rsid w:val="001D48A3"/>
    <w:rsid w:val="001D48C1"/>
    <w:rsid w:val="001D4B57"/>
    <w:rsid w:val="001D5BB5"/>
    <w:rsid w:val="001D5D41"/>
    <w:rsid w:val="001D6646"/>
    <w:rsid w:val="001E0A8D"/>
    <w:rsid w:val="001E1EA3"/>
    <w:rsid w:val="001E3617"/>
    <w:rsid w:val="001F21EC"/>
    <w:rsid w:val="001F28D5"/>
    <w:rsid w:val="001F35B0"/>
    <w:rsid w:val="001F377B"/>
    <w:rsid w:val="001F3E3D"/>
    <w:rsid w:val="001F400A"/>
    <w:rsid w:val="001F40EC"/>
    <w:rsid w:val="001F4262"/>
    <w:rsid w:val="001F53A0"/>
    <w:rsid w:val="001F5A1B"/>
    <w:rsid w:val="001F60CC"/>
    <w:rsid w:val="001F75F8"/>
    <w:rsid w:val="001F7ABB"/>
    <w:rsid w:val="0020000B"/>
    <w:rsid w:val="00200A1D"/>
    <w:rsid w:val="00201F3E"/>
    <w:rsid w:val="00204B12"/>
    <w:rsid w:val="00205C0A"/>
    <w:rsid w:val="00205DF0"/>
    <w:rsid w:val="00206624"/>
    <w:rsid w:val="00207DD8"/>
    <w:rsid w:val="0021132B"/>
    <w:rsid w:val="0021229D"/>
    <w:rsid w:val="0021300D"/>
    <w:rsid w:val="00213085"/>
    <w:rsid w:val="002135C1"/>
    <w:rsid w:val="0021646B"/>
    <w:rsid w:val="00217E5A"/>
    <w:rsid w:val="00220278"/>
    <w:rsid w:val="0022063B"/>
    <w:rsid w:val="00220C00"/>
    <w:rsid w:val="00220D87"/>
    <w:rsid w:val="00221E04"/>
    <w:rsid w:val="002228CA"/>
    <w:rsid w:val="00224119"/>
    <w:rsid w:val="00224876"/>
    <w:rsid w:val="00225240"/>
    <w:rsid w:val="00225D18"/>
    <w:rsid w:val="002265FC"/>
    <w:rsid w:val="0023339E"/>
    <w:rsid w:val="00233AF4"/>
    <w:rsid w:val="00233C22"/>
    <w:rsid w:val="002344AE"/>
    <w:rsid w:val="002359AB"/>
    <w:rsid w:val="002369DD"/>
    <w:rsid w:val="0024031A"/>
    <w:rsid w:val="00240437"/>
    <w:rsid w:val="0024173A"/>
    <w:rsid w:val="00241859"/>
    <w:rsid w:val="00242442"/>
    <w:rsid w:val="00245E28"/>
    <w:rsid w:val="0024679C"/>
    <w:rsid w:val="00246A31"/>
    <w:rsid w:val="002475AC"/>
    <w:rsid w:val="0024766E"/>
    <w:rsid w:val="00251B79"/>
    <w:rsid w:val="0025322E"/>
    <w:rsid w:val="002541BA"/>
    <w:rsid w:val="002545DA"/>
    <w:rsid w:val="0025517F"/>
    <w:rsid w:val="00255DFC"/>
    <w:rsid w:val="0025637B"/>
    <w:rsid w:val="00257470"/>
    <w:rsid w:val="00257AB3"/>
    <w:rsid w:val="00261B29"/>
    <w:rsid w:val="00262495"/>
    <w:rsid w:val="00262A68"/>
    <w:rsid w:val="002631F9"/>
    <w:rsid w:val="0026375E"/>
    <w:rsid w:val="00264C87"/>
    <w:rsid w:val="00265A60"/>
    <w:rsid w:val="00266727"/>
    <w:rsid w:val="00266B84"/>
    <w:rsid w:val="00266D4F"/>
    <w:rsid w:val="002670A4"/>
    <w:rsid w:val="00267A2D"/>
    <w:rsid w:val="002702A2"/>
    <w:rsid w:val="00270CC2"/>
    <w:rsid w:val="00270F9C"/>
    <w:rsid w:val="002717AA"/>
    <w:rsid w:val="00271BDD"/>
    <w:rsid w:val="002724D6"/>
    <w:rsid w:val="00272B49"/>
    <w:rsid w:val="00272E4E"/>
    <w:rsid w:val="00274B88"/>
    <w:rsid w:val="00275E1A"/>
    <w:rsid w:val="00275ED3"/>
    <w:rsid w:val="00276AB5"/>
    <w:rsid w:val="00277A5A"/>
    <w:rsid w:val="0028046D"/>
    <w:rsid w:val="0028226B"/>
    <w:rsid w:val="00287C10"/>
    <w:rsid w:val="00287CAA"/>
    <w:rsid w:val="00287EAB"/>
    <w:rsid w:val="00293B24"/>
    <w:rsid w:val="00293BDB"/>
    <w:rsid w:val="00293D8B"/>
    <w:rsid w:val="002A2360"/>
    <w:rsid w:val="002A286E"/>
    <w:rsid w:val="002A563C"/>
    <w:rsid w:val="002A6214"/>
    <w:rsid w:val="002A6AB2"/>
    <w:rsid w:val="002B085B"/>
    <w:rsid w:val="002B182B"/>
    <w:rsid w:val="002B39B1"/>
    <w:rsid w:val="002B468F"/>
    <w:rsid w:val="002B4810"/>
    <w:rsid w:val="002B4C93"/>
    <w:rsid w:val="002B5255"/>
    <w:rsid w:val="002B52D3"/>
    <w:rsid w:val="002B5639"/>
    <w:rsid w:val="002B5EB6"/>
    <w:rsid w:val="002B6448"/>
    <w:rsid w:val="002B6670"/>
    <w:rsid w:val="002B7C2E"/>
    <w:rsid w:val="002C088A"/>
    <w:rsid w:val="002C0EFC"/>
    <w:rsid w:val="002C12EF"/>
    <w:rsid w:val="002C2BFE"/>
    <w:rsid w:val="002C2D8B"/>
    <w:rsid w:val="002C341E"/>
    <w:rsid w:val="002C48A5"/>
    <w:rsid w:val="002C5E37"/>
    <w:rsid w:val="002C69C7"/>
    <w:rsid w:val="002D04CA"/>
    <w:rsid w:val="002D0BEB"/>
    <w:rsid w:val="002D0EEB"/>
    <w:rsid w:val="002D15C5"/>
    <w:rsid w:val="002D2617"/>
    <w:rsid w:val="002D3E7C"/>
    <w:rsid w:val="002D509F"/>
    <w:rsid w:val="002D5344"/>
    <w:rsid w:val="002D62C9"/>
    <w:rsid w:val="002D65FB"/>
    <w:rsid w:val="002D694C"/>
    <w:rsid w:val="002D729F"/>
    <w:rsid w:val="002D751F"/>
    <w:rsid w:val="002D7740"/>
    <w:rsid w:val="002D795D"/>
    <w:rsid w:val="002E1344"/>
    <w:rsid w:val="002E1498"/>
    <w:rsid w:val="002E1E95"/>
    <w:rsid w:val="002E1F24"/>
    <w:rsid w:val="002E2514"/>
    <w:rsid w:val="002E2F42"/>
    <w:rsid w:val="002E378F"/>
    <w:rsid w:val="002E5169"/>
    <w:rsid w:val="002E51DC"/>
    <w:rsid w:val="002E6999"/>
    <w:rsid w:val="002F1EB9"/>
    <w:rsid w:val="002F3C9D"/>
    <w:rsid w:val="002F4646"/>
    <w:rsid w:val="002F4F52"/>
    <w:rsid w:val="002F510D"/>
    <w:rsid w:val="002F6681"/>
    <w:rsid w:val="002F695E"/>
    <w:rsid w:val="002F7893"/>
    <w:rsid w:val="002F7F20"/>
    <w:rsid w:val="00300EBE"/>
    <w:rsid w:val="00301C4B"/>
    <w:rsid w:val="003028A5"/>
    <w:rsid w:val="00304225"/>
    <w:rsid w:val="0030493E"/>
    <w:rsid w:val="003068C8"/>
    <w:rsid w:val="00307167"/>
    <w:rsid w:val="003076FC"/>
    <w:rsid w:val="00310647"/>
    <w:rsid w:val="00311089"/>
    <w:rsid w:val="00311666"/>
    <w:rsid w:val="003131C2"/>
    <w:rsid w:val="00313256"/>
    <w:rsid w:val="00313F0C"/>
    <w:rsid w:val="0031458D"/>
    <w:rsid w:val="00314B31"/>
    <w:rsid w:val="003156E3"/>
    <w:rsid w:val="00315C36"/>
    <w:rsid w:val="00316728"/>
    <w:rsid w:val="00316D1B"/>
    <w:rsid w:val="003202B7"/>
    <w:rsid w:val="00320B54"/>
    <w:rsid w:val="00321187"/>
    <w:rsid w:val="00321485"/>
    <w:rsid w:val="00321C24"/>
    <w:rsid w:val="003227B6"/>
    <w:rsid w:val="003227CF"/>
    <w:rsid w:val="003231A2"/>
    <w:rsid w:val="003240FA"/>
    <w:rsid w:val="003243D5"/>
    <w:rsid w:val="00324685"/>
    <w:rsid w:val="003254FB"/>
    <w:rsid w:val="0032566B"/>
    <w:rsid w:val="00326FB4"/>
    <w:rsid w:val="00327130"/>
    <w:rsid w:val="00327AD5"/>
    <w:rsid w:val="00330B31"/>
    <w:rsid w:val="003313FB"/>
    <w:rsid w:val="0033222B"/>
    <w:rsid w:val="003332CA"/>
    <w:rsid w:val="0033354B"/>
    <w:rsid w:val="003340E9"/>
    <w:rsid w:val="00334948"/>
    <w:rsid w:val="003358D8"/>
    <w:rsid w:val="00337ED4"/>
    <w:rsid w:val="00337F09"/>
    <w:rsid w:val="0034030C"/>
    <w:rsid w:val="00343B5A"/>
    <w:rsid w:val="0034406F"/>
    <w:rsid w:val="0035126F"/>
    <w:rsid w:val="003515F3"/>
    <w:rsid w:val="00353266"/>
    <w:rsid w:val="00354F1A"/>
    <w:rsid w:val="00355ACE"/>
    <w:rsid w:val="003568F5"/>
    <w:rsid w:val="00356982"/>
    <w:rsid w:val="003570C2"/>
    <w:rsid w:val="00357A2A"/>
    <w:rsid w:val="00361597"/>
    <w:rsid w:val="003617F8"/>
    <w:rsid w:val="0036261F"/>
    <w:rsid w:val="00362F7F"/>
    <w:rsid w:val="003638C0"/>
    <w:rsid w:val="003655DD"/>
    <w:rsid w:val="00365E76"/>
    <w:rsid w:val="003663CC"/>
    <w:rsid w:val="0037195F"/>
    <w:rsid w:val="003725F7"/>
    <w:rsid w:val="00372C2E"/>
    <w:rsid w:val="003731FE"/>
    <w:rsid w:val="003738D8"/>
    <w:rsid w:val="00373C8D"/>
    <w:rsid w:val="00374645"/>
    <w:rsid w:val="0037472C"/>
    <w:rsid w:val="00375153"/>
    <w:rsid w:val="003756C0"/>
    <w:rsid w:val="0038013A"/>
    <w:rsid w:val="00381255"/>
    <w:rsid w:val="003821EC"/>
    <w:rsid w:val="00382496"/>
    <w:rsid w:val="0038498C"/>
    <w:rsid w:val="00386866"/>
    <w:rsid w:val="00386BA1"/>
    <w:rsid w:val="0039187A"/>
    <w:rsid w:val="00392600"/>
    <w:rsid w:val="00392D48"/>
    <w:rsid w:val="00392EB6"/>
    <w:rsid w:val="00394331"/>
    <w:rsid w:val="00394DCB"/>
    <w:rsid w:val="00394F3E"/>
    <w:rsid w:val="00396C51"/>
    <w:rsid w:val="00397215"/>
    <w:rsid w:val="003A13D7"/>
    <w:rsid w:val="003A15F4"/>
    <w:rsid w:val="003A2592"/>
    <w:rsid w:val="003A3575"/>
    <w:rsid w:val="003A4374"/>
    <w:rsid w:val="003A4490"/>
    <w:rsid w:val="003A4BF6"/>
    <w:rsid w:val="003A64D8"/>
    <w:rsid w:val="003A65E4"/>
    <w:rsid w:val="003A6FB0"/>
    <w:rsid w:val="003A70FD"/>
    <w:rsid w:val="003B1462"/>
    <w:rsid w:val="003B25AF"/>
    <w:rsid w:val="003B3EE4"/>
    <w:rsid w:val="003B72CE"/>
    <w:rsid w:val="003B7D1B"/>
    <w:rsid w:val="003C0A0F"/>
    <w:rsid w:val="003C0FAE"/>
    <w:rsid w:val="003C1330"/>
    <w:rsid w:val="003C170E"/>
    <w:rsid w:val="003C1920"/>
    <w:rsid w:val="003C1A37"/>
    <w:rsid w:val="003C2000"/>
    <w:rsid w:val="003C24D6"/>
    <w:rsid w:val="003C35C9"/>
    <w:rsid w:val="003C59F4"/>
    <w:rsid w:val="003C5C9E"/>
    <w:rsid w:val="003C678E"/>
    <w:rsid w:val="003D061D"/>
    <w:rsid w:val="003D1695"/>
    <w:rsid w:val="003D2361"/>
    <w:rsid w:val="003D2A4C"/>
    <w:rsid w:val="003D373B"/>
    <w:rsid w:val="003D40FB"/>
    <w:rsid w:val="003D5488"/>
    <w:rsid w:val="003D5954"/>
    <w:rsid w:val="003D6082"/>
    <w:rsid w:val="003D7C76"/>
    <w:rsid w:val="003E163B"/>
    <w:rsid w:val="003E1685"/>
    <w:rsid w:val="003E1E2F"/>
    <w:rsid w:val="003E3E74"/>
    <w:rsid w:val="003E47F9"/>
    <w:rsid w:val="003E4B3A"/>
    <w:rsid w:val="003E5AF5"/>
    <w:rsid w:val="003E5C27"/>
    <w:rsid w:val="003E606E"/>
    <w:rsid w:val="003E64D9"/>
    <w:rsid w:val="003E687E"/>
    <w:rsid w:val="003E6C9B"/>
    <w:rsid w:val="003E7B0F"/>
    <w:rsid w:val="003F1A40"/>
    <w:rsid w:val="003F2647"/>
    <w:rsid w:val="003F405C"/>
    <w:rsid w:val="003F474D"/>
    <w:rsid w:val="003F66DA"/>
    <w:rsid w:val="003F67F8"/>
    <w:rsid w:val="0040065F"/>
    <w:rsid w:val="00402DAF"/>
    <w:rsid w:val="004049EF"/>
    <w:rsid w:val="004076EA"/>
    <w:rsid w:val="00411F96"/>
    <w:rsid w:val="004125F3"/>
    <w:rsid w:val="00414025"/>
    <w:rsid w:val="00414925"/>
    <w:rsid w:val="00414988"/>
    <w:rsid w:val="00414ECD"/>
    <w:rsid w:val="0041522F"/>
    <w:rsid w:val="0041547B"/>
    <w:rsid w:val="00417D2F"/>
    <w:rsid w:val="004213E8"/>
    <w:rsid w:val="00421C41"/>
    <w:rsid w:val="00422A83"/>
    <w:rsid w:val="004247FC"/>
    <w:rsid w:val="004255E3"/>
    <w:rsid w:val="004261DD"/>
    <w:rsid w:val="0042706D"/>
    <w:rsid w:val="00432865"/>
    <w:rsid w:val="00432E17"/>
    <w:rsid w:val="0043300F"/>
    <w:rsid w:val="004347D1"/>
    <w:rsid w:val="00434B98"/>
    <w:rsid w:val="0043550F"/>
    <w:rsid w:val="00436295"/>
    <w:rsid w:val="0043692D"/>
    <w:rsid w:val="004378B2"/>
    <w:rsid w:val="00437F7A"/>
    <w:rsid w:val="00441CE3"/>
    <w:rsid w:val="004424BB"/>
    <w:rsid w:val="00442545"/>
    <w:rsid w:val="00443D00"/>
    <w:rsid w:val="00447827"/>
    <w:rsid w:val="0045076A"/>
    <w:rsid w:val="0045207E"/>
    <w:rsid w:val="004545AD"/>
    <w:rsid w:val="00455AEB"/>
    <w:rsid w:val="00457A78"/>
    <w:rsid w:val="004620AE"/>
    <w:rsid w:val="004623BC"/>
    <w:rsid w:val="00464F13"/>
    <w:rsid w:val="00465B4A"/>
    <w:rsid w:val="00465ED0"/>
    <w:rsid w:val="00467814"/>
    <w:rsid w:val="00467B54"/>
    <w:rsid w:val="00474315"/>
    <w:rsid w:val="00474AFD"/>
    <w:rsid w:val="00477293"/>
    <w:rsid w:val="00480886"/>
    <w:rsid w:val="004808B2"/>
    <w:rsid w:val="00480F5C"/>
    <w:rsid w:val="00481D8D"/>
    <w:rsid w:val="0048234E"/>
    <w:rsid w:val="004867D7"/>
    <w:rsid w:val="00490E00"/>
    <w:rsid w:val="0049208E"/>
    <w:rsid w:val="004935AF"/>
    <w:rsid w:val="00495851"/>
    <w:rsid w:val="00496013"/>
    <w:rsid w:val="004960EB"/>
    <w:rsid w:val="00496182"/>
    <w:rsid w:val="00496E04"/>
    <w:rsid w:val="004A109A"/>
    <w:rsid w:val="004A1F4B"/>
    <w:rsid w:val="004A24C3"/>
    <w:rsid w:val="004A31F3"/>
    <w:rsid w:val="004A3801"/>
    <w:rsid w:val="004A4748"/>
    <w:rsid w:val="004A4D3D"/>
    <w:rsid w:val="004A7A4B"/>
    <w:rsid w:val="004A7E83"/>
    <w:rsid w:val="004A7ED4"/>
    <w:rsid w:val="004B0AEE"/>
    <w:rsid w:val="004B2BE4"/>
    <w:rsid w:val="004B2C95"/>
    <w:rsid w:val="004B642E"/>
    <w:rsid w:val="004B68A2"/>
    <w:rsid w:val="004B78D8"/>
    <w:rsid w:val="004C0013"/>
    <w:rsid w:val="004C09C4"/>
    <w:rsid w:val="004C1E11"/>
    <w:rsid w:val="004C457A"/>
    <w:rsid w:val="004C4691"/>
    <w:rsid w:val="004C4E87"/>
    <w:rsid w:val="004C5034"/>
    <w:rsid w:val="004C55EA"/>
    <w:rsid w:val="004C5DD1"/>
    <w:rsid w:val="004C5EBF"/>
    <w:rsid w:val="004C70BE"/>
    <w:rsid w:val="004C71D9"/>
    <w:rsid w:val="004C7686"/>
    <w:rsid w:val="004D117A"/>
    <w:rsid w:val="004D43A4"/>
    <w:rsid w:val="004D57F0"/>
    <w:rsid w:val="004D5AAF"/>
    <w:rsid w:val="004D71B8"/>
    <w:rsid w:val="004E0935"/>
    <w:rsid w:val="004E1FCE"/>
    <w:rsid w:val="004E3D18"/>
    <w:rsid w:val="004E4243"/>
    <w:rsid w:val="004E4387"/>
    <w:rsid w:val="004E629B"/>
    <w:rsid w:val="004E6838"/>
    <w:rsid w:val="004E715B"/>
    <w:rsid w:val="004E7C46"/>
    <w:rsid w:val="004F02F3"/>
    <w:rsid w:val="004F0FD5"/>
    <w:rsid w:val="004F15D0"/>
    <w:rsid w:val="004F1868"/>
    <w:rsid w:val="004F22A9"/>
    <w:rsid w:val="004F248F"/>
    <w:rsid w:val="004F42BA"/>
    <w:rsid w:val="004F4B3D"/>
    <w:rsid w:val="004F61EC"/>
    <w:rsid w:val="004F6B51"/>
    <w:rsid w:val="004F6C90"/>
    <w:rsid w:val="004F72CA"/>
    <w:rsid w:val="00500312"/>
    <w:rsid w:val="00500569"/>
    <w:rsid w:val="00500A54"/>
    <w:rsid w:val="00500FB2"/>
    <w:rsid w:val="005034CB"/>
    <w:rsid w:val="0050448D"/>
    <w:rsid w:val="005050A3"/>
    <w:rsid w:val="0050554A"/>
    <w:rsid w:val="00505961"/>
    <w:rsid w:val="00506099"/>
    <w:rsid w:val="005062FD"/>
    <w:rsid w:val="00514BCC"/>
    <w:rsid w:val="0051513F"/>
    <w:rsid w:val="0051702F"/>
    <w:rsid w:val="00517A1B"/>
    <w:rsid w:val="00520D4A"/>
    <w:rsid w:val="00522A30"/>
    <w:rsid w:val="0052364F"/>
    <w:rsid w:val="00523E07"/>
    <w:rsid w:val="005262A9"/>
    <w:rsid w:val="00527E6C"/>
    <w:rsid w:val="005306B3"/>
    <w:rsid w:val="005311A0"/>
    <w:rsid w:val="00531CDC"/>
    <w:rsid w:val="00533382"/>
    <w:rsid w:val="00533658"/>
    <w:rsid w:val="00533A27"/>
    <w:rsid w:val="005346EC"/>
    <w:rsid w:val="005356A3"/>
    <w:rsid w:val="00536090"/>
    <w:rsid w:val="00537701"/>
    <w:rsid w:val="00541476"/>
    <w:rsid w:val="00541C00"/>
    <w:rsid w:val="00541EA6"/>
    <w:rsid w:val="00541FAB"/>
    <w:rsid w:val="005420D1"/>
    <w:rsid w:val="005428B1"/>
    <w:rsid w:val="00542AC4"/>
    <w:rsid w:val="0054391A"/>
    <w:rsid w:val="00544711"/>
    <w:rsid w:val="00545BB3"/>
    <w:rsid w:val="005467E6"/>
    <w:rsid w:val="00546E93"/>
    <w:rsid w:val="00546EC3"/>
    <w:rsid w:val="00547FD9"/>
    <w:rsid w:val="00550337"/>
    <w:rsid w:val="005506B2"/>
    <w:rsid w:val="00551B7E"/>
    <w:rsid w:val="0055214F"/>
    <w:rsid w:val="00552C86"/>
    <w:rsid w:val="00552E06"/>
    <w:rsid w:val="0055322C"/>
    <w:rsid w:val="00553C2C"/>
    <w:rsid w:val="00554619"/>
    <w:rsid w:val="00554BDB"/>
    <w:rsid w:val="00554C51"/>
    <w:rsid w:val="00554CC3"/>
    <w:rsid w:val="005553F7"/>
    <w:rsid w:val="00555F1E"/>
    <w:rsid w:val="005563CF"/>
    <w:rsid w:val="00561360"/>
    <w:rsid w:val="005615DE"/>
    <w:rsid w:val="00564001"/>
    <w:rsid w:val="00565D7E"/>
    <w:rsid w:val="00566FD4"/>
    <w:rsid w:val="00567643"/>
    <w:rsid w:val="00570768"/>
    <w:rsid w:val="005715D4"/>
    <w:rsid w:val="005717D6"/>
    <w:rsid w:val="00572F91"/>
    <w:rsid w:val="0057315B"/>
    <w:rsid w:val="0057588C"/>
    <w:rsid w:val="005760B5"/>
    <w:rsid w:val="00577756"/>
    <w:rsid w:val="00581942"/>
    <w:rsid w:val="00583748"/>
    <w:rsid w:val="005860B3"/>
    <w:rsid w:val="00586FE3"/>
    <w:rsid w:val="00587E05"/>
    <w:rsid w:val="00590839"/>
    <w:rsid w:val="0059148F"/>
    <w:rsid w:val="00591A7C"/>
    <w:rsid w:val="00592299"/>
    <w:rsid w:val="00594A73"/>
    <w:rsid w:val="005951FA"/>
    <w:rsid w:val="005953ED"/>
    <w:rsid w:val="0059597A"/>
    <w:rsid w:val="00595CB5"/>
    <w:rsid w:val="005967E2"/>
    <w:rsid w:val="005A16EA"/>
    <w:rsid w:val="005A306F"/>
    <w:rsid w:val="005A46C4"/>
    <w:rsid w:val="005A4E04"/>
    <w:rsid w:val="005A4EF4"/>
    <w:rsid w:val="005A7C33"/>
    <w:rsid w:val="005B06DA"/>
    <w:rsid w:val="005B2004"/>
    <w:rsid w:val="005B2960"/>
    <w:rsid w:val="005B2F80"/>
    <w:rsid w:val="005B5690"/>
    <w:rsid w:val="005B5F79"/>
    <w:rsid w:val="005B6B3F"/>
    <w:rsid w:val="005B6ED7"/>
    <w:rsid w:val="005B79DF"/>
    <w:rsid w:val="005C0A44"/>
    <w:rsid w:val="005C1A04"/>
    <w:rsid w:val="005C2273"/>
    <w:rsid w:val="005C2A39"/>
    <w:rsid w:val="005C44F8"/>
    <w:rsid w:val="005C5A3B"/>
    <w:rsid w:val="005C69FD"/>
    <w:rsid w:val="005C7CEB"/>
    <w:rsid w:val="005D45F3"/>
    <w:rsid w:val="005D4BB4"/>
    <w:rsid w:val="005D54CA"/>
    <w:rsid w:val="005D5F6D"/>
    <w:rsid w:val="005D635F"/>
    <w:rsid w:val="005D6B2C"/>
    <w:rsid w:val="005D70BD"/>
    <w:rsid w:val="005D7201"/>
    <w:rsid w:val="005D7952"/>
    <w:rsid w:val="005E0862"/>
    <w:rsid w:val="005E2AEA"/>
    <w:rsid w:val="005E3925"/>
    <w:rsid w:val="005E464C"/>
    <w:rsid w:val="005E53C0"/>
    <w:rsid w:val="005E6BA0"/>
    <w:rsid w:val="005E6F8B"/>
    <w:rsid w:val="005E70F2"/>
    <w:rsid w:val="005E764B"/>
    <w:rsid w:val="005F0037"/>
    <w:rsid w:val="005F0200"/>
    <w:rsid w:val="005F22A7"/>
    <w:rsid w:val="005F35C1"/>
    <w:rsid w:val="005F4C10"/>
    <w:rsid w:val="005F5037"/>
    <w:rsid w:val="005F6D9C"/>
    <w:rsid w:val="005F6FE7"/>
    <w:rsid w:val="00600377"/>
    <w:rsid w:val="00601D13"/>
    <w:rsid w:val="00602C84"/>
    <w:rsid w:val="00603338"/>
    <w:rsid w:val="0060377D"/>
    <w:rsid w:val="006040B9"/>
    <w:rsid w:val="006056D4"/>
    <w:rsid w:val="00607234"/>
    <w:rsid w:val="0060735F"/>
    <w:rsid w:val="0061007F"/>
    <w:rsid w:val="0061035A"/>
    <w:rsid w:val="00611A3A"/>
    <w:rsid w:val="00611EEF"/>
    <w:rsid w:val="0061305B"/>
    <w:rsid w:val="006134EB"/>
    <w:rsid w:val="006149B6"/>
    <w:rsid w:val="00614B2D"/>
    <w:rsid w:val="0061555F"/>
    <w:rsid w:val="00615784"/>
    <w:rsid w:val="00616C7B"/>
    <w:rsid w:val="00616F5F"/>
    <w:rsid w:val="006220BB"/>
    <w:rsid w:val="00622C7E"/>
    <w:rsid w:val="0062332E"/>
    <w:rsid w:val="006235C1"/>
    <w:rsid w:val="00624869"/>
    <w:rsid w:val="00625209"/>
    <w:rsid w:val="0062690F"/>
    <w:rsid w:val="00626F4D"/>
    <w:rsid w:val="0062745A"/>
    <w:rsid w:val="0062750D"/>
    <w:rsid w:val="00627719"/>
    <w:rsid w:val="00627DE4"/>
    <w:rsid w:val="00627E3B"/>
    <w:rsid w:val="00630AB0"/>
    <w:rsid w:val="00631044"/>
    <w:rsid w:val="0063122F"/>
    <w:rsid w:val="00631472"/>
    <w:rsid w:val="00631693"/>
    <w:rsid w:val="006325B3"/>
    <w:rsid w:val="00633F74"/>
    <w:rsid w:val="00635045"/>
    <w:rsid w:val="006360C7"/>
    <w:rsid w:val="00636C51"/>
    <w:rsid w:val="00641FD4"/>
    <w:rsid w:val="00642B56"/>
    <w:rsid w:val="006432B8"/>
    <w:rsid w:val="0064372C"/>
    <w:rsid w:val="00643A29"/>
    <w:rsid w:val="00643A89"/>
    <w:rsid w:val="00645068"/>
    <w:rsid w:val="00647153"/>
    <w:rsid w:val="006471EF"/>
    <w:rsid w:val="00647320"/>
    <w:rsid w:val="006509A2"/>
    <w:rsid w:val="006512B4"/>
    <w:rsid w:val="006521E2"/>
    <w:rsid w:val="0065338A"/>
    <w:rsid w:val="00653DBD"/>
    <w:rsid w:val="00660779"/>
    <w:rsid w:val="00662027"/>
    <w:rsid w:val="00663695"/>
    <w:rsid w:val="00665000"/>
    <w:rsid w:val="006658BA"/>
    <w:rsid w:val="0066684B"/>
    <w:rsid w:val="00666A0C"/>
    <w:rsid w:val="00666A82"/>
    <w:rsid w:val="00666C76"/>
    <w:rsid w:val="0066707A"/>
    <w:rsid w:val="0066771D"/>
    <w:rsid w:val="006726C0"/>
    <w:rsid w:val="006743BA"/>
    <w:rsid w:val="00674B1C"/>
    <w:rsid w:val="006761D7"/>
    <w:rsid w:val="00680006"/>
    <w:rsid w:val="00681023"/>
    <w:rsid w:val="00681BB8"/>
    <w:rsid w:val="006827FB"/>
    <w:rsid w:val="00683B52"/>
    <w:rsid w:val="0068488A"/>
    <w:rsid w:val="00684DC1"/>
    <w:rsid w:val="006857DA"/>
    <w:rsid w:val="006865E0"/>
    <w:rsid w:val="006870B8"/>
    <w:rsid w:val="006876B8"/>
    <w:rsid w:val="006878BD"/>
    <w:rsid w:val="0069154F"/>
    <w:rsid w:val="0069192D"/>
    <w:rsid w:val="00692F28"/>
    <w:rsid w:val="0069326B"/>
    <w:rsid w:val="00694142"/>
    <w:rsid w:val="00694BF1"/>
    <w:rsid w:val="00695564"/>
    <w:rsid w:val="006967C9"/>
    <w:rsid w:val="00696D7C"/>
    <w:rsid w:val="00696DD6"/>
    <w:rsid w:val="00697466"/>
    <w:rsid w:val="006A118D"/>
    <w:rsid w:val="006A1721"/>
    <w:rsid w:val="006A2AF1"/>
    <w:rsid w:val="006A301C"/>
    <w:rsid w:val="006A3BAC"/>
    <w:rsid w:val="006A3FD6"/>
    <w:rsid w:val="006A48FB"/>
    <w:rsid w:val="006A4BAB"/>
    <w:rsid w:val="006A7931"/>
    <w:rsid w:val="006B0510"/>
    <w:rsid w:val="006B125E"/>
    <w:rsid w:val="006B34B8"/>
    <w:rsid w:val="006B4557"/>
    <w:rsid w:val="006B5099"/>
    <w:rsid w:val="006B5FA3"/>
    <w:rsid w:val="006B70C0"/>
    <w:rsid w:val="006C2BC3"/>
    <w:rsid w:val="006C2DE1"/>
    <w:rsid w:val="006C3C6C"/>
    <w:rsid w:val="006C4BFA"/>
    <w:rsid w:val="006C6059"/>
    <w:rsid w:val="006C6535"/>
    <w:rsid w:val="006C70D4"/>
    <w:rsid w:val="006C7B99"/>
    <w:rsid w:val="006C7C99"/>
    <w:rsid w:val="006D0770"/>
    <w:rsid w:val="006D173B"/>
    <w:rsid w:val="006D21D8"/>
    <w:rsid w:val="006D2296"/>
    <w:rsid w:val="006D3742"/>
    <w:rsid w:val="006D51E5"/>
    <w:rsid w:val="006D52E4"/>
    <w:rsid w:val="006D5E8A"/>
    <w:rsid w:val="006E15D3"/>
    <w:rsid w:val="006E35C3"/>
    <w:rsid w:val="006E3B38"/>
    <w:rsid w:val="006E635A"/>
    <w:rsid w:val="006E69BA"/>
    <w:rsid w:val="006E78A8"/>
    <w:rsid w:val="006F1D95"/>
    <w:rsid w:val="006F203E"/>
    <w:rsid w:val="006F2341"/>
    <w:rsid w:val="006F334E"/>
    <w:rsid w:val="006F481D"/>
    <w:rsid w:val="006F5DF6"/>
    <w:rsid w:val="006F729C"/>
    <w:rsid w:val="006F77AF"/>
    <w:rsid w:val="007005CA"/>
    <w:rsid w:val="0070096C"/>
    <w:rsid w:val="00701D72"/>
    <w:rsid w:val="007039B1"/>
    <w:rsid w:val="00703F93"/>
    <w:rsid w:val="00704AB2"/>
    <w:rsid w:val="0070583B"/>
    <w:rsid w:val="00705BFD"/>
    <w:rsid w:val="007069C5"/>
    <w:rsid w:val="00707481"/>
    <w:rsid w:val="0070753A"/>
    <w:rsid w:val="00707CE1"/>
    <w:rsid w:val="0071120F"/>
    <w:rsid w:val="00712EFA"/>
    <w:rsid w:val="00714D41"/>
    <w:rsid w:val="00715C14"/>
    <w:rsid w:val="00716C54"/>
    <w:rsid w:val="00717183"/>
    <w:rsid w:val="007212E0"/>
    <w:rsid w:val="00723078"/>
    <w:rsid w:val="00723129"/>
    <w:rsid w:val="00723643"/>
    <w:rsid w:val="00723F9F"/>
    <w:rsid w:val="00725209"/>
    <w:rsid w:val="007252F0"/>
    <w:rsid w:val="007259B6"/>
    <w:rsid w:val="007263B6"/>
    <w:rsid w:val="00726522"/>
    <w:rsid w:val="0072792F"/>
    <w:rsid w:val="00731B0C"/>
    <w:rsid w:val="00732014"/>
    <w:rsid w:val="0073225A"/>
    <w:rsid w:val="007329BE"/>
    <w:rsid w:val="0073345C"/>
    <w:rsid w:val="007334CF"/>
    <w:rsid w:val="00734772"/>
    <w:rsid w:val="007349D3"/>
    <w:rsid w:val="00734F4B"/>
    <w:rsid w:val="007351AE"/>
    <w:rsid w:val="00735BD4"/>
    <w:rsid w:val="007365EF"/>
    <w:rsid w:val="00741B26"/>
    <w:rsid w:val="00742097"/>
    <w:rsid w:val="00742BA4"/>
    <w:rsid w:val="00743B0A"/>
    <w:rsid w:val="00746841"/>
    <w:rsid w:val="00746B1E"/>
    <w:rsid w:val="00753B55"/>
    <w:rsid w:val="00753FF1"/>
    <w:rsid w:val="00754ECE"/>
    <w:rsid w:val="00754F0C"/>
    <w:rsid w:val="00755781"/>
    <w:rsid w:val="007558EE"/>
    <w:rsid w:val="00756E5E"/>
    <w:rsid w:val="007577E2"/>
    <w:rsid w:val="00757DD8"/>
    <w:rsid w:val="00757FD7"/>
    <w:rsid w:val="0076000C"/>
    <w:rsid w:val="0076123C"/>
    <w:rsid w:val="00761EFA"/>
    <w:rsid w:val="0076251B"/>
    <w:rsid w:val="00762A91"/>
    <w:rsid w:val="007645A0"/>
    <w:rsid w:val="0076594F"/>
    <w:rsid w:val="0076644E"/>
    <w:rsid w:val="007668FA"/>
    <w:rsid w:val="00767CE7"/>
    <w:rsid w:val="00770165"/>
    <w:rsid w:val="00770175"/>
    <w:rsid w:val="00772FC6"/>
    <w:rsid w:val="00774ECA"/>
    <w:rsid w:val="007750CA"/>
    <w:rsid w:val="0077579A"/>
    <w:rsid w:val="00780142"/>
    <w:rsid w:val="00780778"/>
    <w:rsid w:val="007809EC"/>
    <w:rsid w:val="00780D7E"/>
    <w:rsid w:val="00781B00"/>
    <w:rsid w:val="007823C1"/>
    <w:rsid w:val="00782A3A"/>
    <w:rsid w:val="00782DFC"/>
    <w:rsid w:val="00782FA1"/>
    <w:rsid w:val="007842C6"/>
    <w:rsid w:val="007850EA"/>
    <w:rsid w:val="00785453"/>
    <w:rsid w:val="00790733"/>
    <w:rsid w:val="00795BF6"/>
    <w:rsid w:val="0079663C"/>
    <w:rsid w:val="00797052"/>
    <w:rsid w:val="007A064B"/>
    <w:rsid w:val="007A1B09"/>
    <w:rsid w:val="007A23CA"/>
    <w:rsid w:val="007A2877"/>
    <w:rsid w:val="007A29AA"/>
    <w:rsid w:val="007A34FB"/>
    <w:rsid w:val="007A4885"/>
    <w:rsid w:val="007A7240"/>
    <w:rsid w:val="007B0021"/>
    <w:rsid w:val="007B0E8D"/>
    <w:rsid w:val="007B1228"/>
    <w:rsid w:val="007B12B7"/>
    <w:rsid w:val="007B1659"/>
    <w:rsid w:val="007B189C"/>
    <w:rsid w:val="007B21D1"/>
    <w:rsid w:val="007B23F4"/>
    <w:rsid w:val="007B4119"/>
    <w:rsid w:val="007B6D15"/>
    <w:rsid w:val="007B6F9C"/>
    <w:rsid w:val="007C0082"/>
    <w:rsid w:val="007C2BEF"/>
    <w:rsid w:val="007C55BC"/>
    <w:rsid w:val="007C5E64"/>
    <w:rsid w:val="007C5FD7"/>
    <w:rsid w:val="007D1202"/>
    <w:rsid w:val="007D17D1"/>
    <w:rsid w:val="007D2AA3"/>
    <w:rsid w:val="007D3409"/>
    <w:rsid w:val="007D3B1B"/>
    <w:rsid w:val="007D5E0E"/>
    <w:rsid w:val="007E250E"/>
    <w:rsid w:val="007E3B55"/>
    <w:rsid w:val="007E52F2"/>
    <w:rsid w:val="007E5B25"/>
    <w:rsid w:val="007E5E37"/>
    <w:rsid w:val="007E62E5"/>
    <w:rsid w:val="007F1625"/>
    <w:rsid w:val="007F2643"/>
    <w:rsid w:val="007F2EEF"/>
    <w:rsid w:val="007F30C8"/>
    <w:rsid w:val="007F3221"/>
    <w:rsid w:val="007F3891"/>
    <w:rsid w:val="007F3E2A"/>
    <w:rsid w:val="007F4F43"/>
    <w:rsid w:val="007F5FC8"/>
    <w:rsid w:val="007F6205"/>
    <w:rsid w:val="007F6584"/>
    <w:rsid w:val="007F67F1"/>
    <w:rsid w:val="007F79EB"/>
    <w:rsid w:val="00800B80"/>
    <w:rsid w:val="00803001"/>
    <w:rsid w:val="00803010"/>
    <w:rsid w:val="00803054"/>
    <w:rsid w:val="00803F4F"/>
    <w:rsid w:val="0080465E"/>
    <w:rsid w:val="008047C0"/>
    <w:rsid w:val="0080487C"/>
    <w:rsid w:val="0080729A"/>
    <w:rsid w:val="00810731"/>
    <w:rsid w:val="00810F76"/>
    <w:rsid w:val="008114E2"/>
    <w:rsid w:val="00813277"/>
    <w:rsid w:val="0081348A"/>
    <w:rsid w:val="0081381B"/>
    <w:rsid w:val="00815366"/>
    <w:rsid w:val="00815D03"/>
    <w:rsid w:val="00816B69"/>
    <w:rsid w:val="008176C8"/>
    <w:rsid w:val="0082034E"/>
    <w:rsid w:val="008209C5"/>
    <w:rsid w:val="00820F7F"/>
    <w:rsid w:val="00820FB4"/>
    <w:rsid w:val="0082275F"/>
    <w:rsid w:val="00822803"/>
    <w:rsid w:val="00822A4F"/>
    <w:rsid w:val="00822A58"/>
    <w:rsid w:val="00822ACB"/>
    <w:rsid w:val="00825744"/>
    <w:rsid w:val="00825A68"/>
    <w:rsid w:val="008266C4"/>
    <w:rsid w:val="00826748"/>
    <w:rsid w:val="00826CFE"/>
    <w:rsid w:val="00827027"/>
    <w:rsid w:val="00830971"/>
    <w:rsid w:val="00832C60"/>
    <w:rsid w:val="0083339B"/>
    <w:rsid w:val="00834F03"/>
    <w:rsid w:val="00836DAF"/>
    <w:rsid w:val="00837D17"/>
    <w:rsid w:val="00840184"/>
    <w:rsid w:val="00841C4A"/>
    <w:rsid w:val="0084277A"/>
    <w:rsid w:val="00847419"/>
    <w:rsid w:val="0084788D"/>
    <w:rsid w:val="00850F4D"/>
    <w:rsid w:val="0085174E"/>
    <w:rsid w:val="0085185A"/>
    <w:rsid w:val="00853160"/>
    <w:rsid w:val="00853C0A"/>
    <w:rsid w:val="00853DFF"/>
    <w:rsid w:val="00854B9C"/>
    <w:rsid w:val="0085545E"/>
    <w:rsid w:val="00856BCB"/>
    <w:rsid w:val="00857F0A"/>
    <w:rsid w:val="00860288"/>
    <w:rsid w:val="008609DD"/>
    <w:rsid w:val="0086177E"/>
    <w:rsid w:val="0086223D"/>
    <w:rsid w:val="0086294F"/>
    <w:rsid w:val="00863D07"/>
    <w:rsid w:val="00866391"/>
    <w:rsid w:val="00866BD7"/>
    <w:rsid w:val="00870597"/>
    <w:rsid w:val="00871B7F"/>
    <w:rsid w:val="00871D8F"/>
    <w:rsid w:val="008723B3"/>
    <w:rsid w:val="00873869"/>
    <w:rsid w:val="008743A2"/>
    <w:rsid w:val="008744F8"/>
    <w:rsid w:val="0087560D"/>
    <w:rsid w:val="00876557"/>
    <w:rsid w:val="008813F4"/>
    <w:rsid w:val="008834A8"/>
    <w:rsid w:val="00883563"/>
    <w:rsid w:val="008837FE"/>
    <w:rsid w:val="00883C3A"/>
    <w:rsid w:val="0088469C"/>
    <w:rsid w:val="008858D0"/>
    <w:rsid w:val="00886EDE"/>
    <w:rsid w:val="00887EC4"/>
    <w:rsid w:val="00890ADB"/>
    <w:rsid w:val="00890B64"/>
    <w:rsid w:val="00890F7C"/>
    <w:rsid w:val="008914F7"/>
    <w:rsid w:val="008935D7"/>
    <w:rsid w:val="00895427"/>
    <w:rsid w:val="008972B1"/>
    <w:rsid w:val="0089731B"/>
    <w:rsid w:val="008A034D"/>
    <w:rsid w:val="008A234C"/>
    <w:rsid w:val="008A25EF"/>
    <w:rsid w:val="008A2FB1"/>
    <w:rsid w:val="008A3DAB"/>
    <w:rsid w:val="008A4075"/>
    <w:rsid w:val="008A5D13"/>
    <w:rsid w:val="008A69CA"/>
    <w:rsid w:val="008A73BB"/>
    <w:rsid w:val="008B08A1"/>
    <w:rsid w:val="008B1451"/>
    <w:rsid w:val="008B19D4"/>
    <w:rsid w:val="008B275D"/>
    <w:rsid w:val="008B3915"/>
    <w:rsid w:val="008B771A"/>
    <w:rsid w:val="008C0D37"/>
    <w:rsid w:val="008C1A51"/>
    <w:rsid w:val="008C2113"/>
    <w:rsid w:val="008C221E"/>
    <w:rsid w:val="008C253D"/>
    <w:rsid w:val="008C2B1D"/>
    <w:rsid w:val="008C2B77"/>
    <w:rsid w:val="008C3153"/>
    <w:rsid w:val="008C5ADF"/>
    <w:rsid w:val="008C75E4"/>
    <w:rsid w:val="008C77FB"/>
    <w:rsid w:val="008D0ED0"/>
    <w:rsid w:val="008D1FE0"/>
    <w:rsid w:val="008D280F"/>
    <w:rsid w:val="008D3CDB"/>
    <w:rsid w:val="008D4573"/>
    <w:rsid w:val="008D4AAF"/>
    <w:rsid w:val="008E073E"/>
    <w:rsid w:val="008E0FB6"/>
    <w:rsid w:val="008E2BDC"/>
    <w:rsid w:val="008E36BA"/>
    <w:rsid w:val="008E64F5"/>
    <w:rsid w:val="008E784C"/>
    <w:rsid w:val="008E7A1F"/>
    <w:rsid w:val="008E7CE4"/>
    <w:rsid w:val="008F1973"/>
    <w:rsid w:val="008F2339"/>
    <w:rsid w:val="008F2D1D"/>
    <w:rsid w:val="008F30D9"/>
    <w:rsid w:val="008F6057"/>
    <w:rsid w:val="008F744D"/>
    <w:rsid w:val="008F75A8"/>
    <w:rsid w:val="009000AA"/>
    <w:rsid w:val="00901CEB"/>
    <w:rsid w:val="00903188"/>
    <w:rsid w:val="00905CAA"/>
    <w:rsid w:val="00906A14"/>
    <w:rsid w:val="0090791E"/>
    <w:rsid w:val="00910A27"/>
    <w:rsid w:val="00910B75"/>
    <w:rsid w:val="00911972"/>
    <w:rsid w:val="00912BA4"/>
    <w:rsid w:val="009151BF"/>
    <w:rsid w:val="0091690D"/>
    <w:rsid w:val="00917D29"/>
    <w:rsid w:val="0092116B"/>
    <w:rsid w:val="00921DB5"/>
    <w:rsid w:val="009221E3"/>
    <w:rsid w:val="009222B7"/>
    <w:rsid w:val="00923082"/>
    <w:rsid w:val="0092643D"/>
    <w:rsid w:val="009265ED"/>
    <w:rsid w:val="00926812"/>
    <w:rsid w:val="00930044"/>
    <w:rsid w:val="00931E77"/>
    <w:rsid w:val="00932B84"/>
    <w:rsid w:val="00933902"/>
    <w:rsid w:val="00936A36"/>
    <w:rsid w:val="00936DEC"/>
    <w:rsid w:val="0093753C"/>
    <w:rsid w:val="00937B49"/>
    <w:rsid w:val="009406D8"/>
    <w:rsid w:val="00940E3E"/>
    <w:rsid w:val="00941F89"/>
    <w:rsid w:val="00943FB0"/>
    <w:rsid w:val="00944DFA"/>
    <w:rsid w:val="00946B08"/>
    <w:rsid w:val="009502CF"/>
    <w:rsid w:val="00950951"/>
    <w:rsid w:val="00950C64"/>
    <w:rsid w:val="00950E60"/>
    <w:rsid w:val="00951687"/>
    <w:rsid w:val="00951F4D"/>
    <w:rsid w:val="009529B7"/>
    <w:rsid w:val="00953029"/>
    <w:rsid w:val="0095413B"/>
    <w:rsid w:val="0095413D"/>
    <w:rsid w:val="009541BB"/>
    <w:rsid w:val="00955017"/>
    <w:rsid w:val="009559AF"/>
    <w:rsid w:val="00955B03"/>
    <w:rsid w:val="009570F4"/>
    <w:rsid w:val="009611CB"/>
    <w:rsid w:val="00961759"/>
    <w:rsid w:val="00964EC0"/>
    <w:rsid w:val="009666B5"/>
    <w:rsid w:val="0096702B"/>
    <w:rsid w:val="00970E6F"/>
    <w:rsid w:val="00980321"/>
    <w:rsid w:val="0098168D"/>
    <w:rsid w:val="009822EC"/>
    <w:rsid w:val="00982F00"/>
    <w:rsid w:val="0098643C"/>
    <w:rsid w:val="0098757C"/>
    <w:rsid w:val="00987C8B"/>
    <w:rsid w:val="009911A7"/>
    <w:rsid w:val="00991847"/>
    <w:rsid w:val="009926C5"/>
    <w:rsid w:val="0099366B"/>
    <w:rsid w:val="00996FA3"/>
    <w:rsid w:val="009976E1"/>
    <w:rsid w:val="009A045A"/>
    <w:rsid w:val="009A117C"/>
    <w:rsid w:val="009A1DB9"/>
    <w:rsid w:val="009A2BA4"/>
    <w:rsid w:val="009A374D"/>
    <w:rsid w:val="009A505D"/>
    <w:rsid w:val="009A65FC"/>
    <w:rsid w:val="009B0375"/>
    <w:rsid w:val="009B088F"/>
    <w:rsid w:val="009B13DE"/>
    <w:rsid w:val="009B3021"/>
    <w:rsid w:val="009B3522"/>
    <w:rsid w:val="009B6F63"/>
    <w:rsid w:val="009B7DAF"/>
    <w:rsid w:val="009C17EB"/>
    <w:rsid w:val="009C1BDD"/>
    <w:rsid w:val="009C3040"/>
    <w:rsid w:val="009C4D9C"/>
    <w:rsid w:val="009C4F91"/>
    <w:rsid w:val="009C5829"/>
    <w:rsid w:val="009C7D63"/>
    <w:rsid w:val="009D10BD"/>
    <w:rsid w:val="009D129C"/>
    <w:rsid w:val="009D1FD1"/>
    <w:rsid w:val="009D22AB"/>
    <w:rsid w:val="009D5845"/>
    <w:rsid w:val="009D5F21"/>
    <w:rsid w:val="009D7119"/>
    <w:rsid w:val="009D7326"/>
    <w:rsid w:val="009E2E07"/>
    <w:rsid w:val="009E3708"/>
    <w:rsid w:val="009E4E19"/>
    <w:rsid w:val="009E5BE9"/>
    <w:rsid w:val="009E6B42"/>
    <w:rsid w:val="009E7775"/>
    <w:rsid w:val="009E7B49"/>
    <w:rsid w:val="009F207C"/>
    <w:rsid w:val="009F4418"/>
    <w:rsid w:val="009F486C"/>
    <w:rsid w:val="009F5282"/>
    <w:rsid w:val="009F528A"/>
    <w:rsid w:val="009F58B7"/>
    <w:rsid w:val="009F5D7D"/>
    <w:rsid w:val="009F643E"/>
    <w:rsid w:val="00A00027"/>
    <w:rsid w:val="00A019AF"/>
    <w:rsid w:val="00A02869"/>
    <w:rsid w:val="00A0342A"/>
    <w:rsid w:val="00A04E7D"/>
    <w:rsid w:val="00A052B8"/>
    <w:rsid w:val="00A059C4"/>
    <w:rsid w:val="00A065C2"/>
    <w:rsid w:val="00A10613"/>
    <w:rsid w:val="00A112A1"/>
    <w:rsid w:val="00A13D62"/>
    <w:rsid w:val="00A14C12"/>
    <w:rsid w:val="00A14DCF"/>
    <w:rsid w:val="00A154D5"/>
    <w:rsid w:val="00A17194"/>
    <w:rsid w:val="00A210A8"/>
    <w:rsid w:val="00A22104"/>
    <w:rsid w:val="00A22B60"/>
    <w:rsid w:val="00A23635"/>
    <w:rsid w:val="00A241BD"/>
    <w:rsid w:val="00A24477"/>
    <w:rsid w:val="00A25E7C"/>
    <w:rsid w:val="00A3012D"/>
    <w:rsid w:val="00A33930"/>
    <w:rsid w:val="00A33BA7"/>
    <w:rsid w:val="00A344CE"/>
    <w:rsid w:val="00A34F88"/>
    <w:rsid w:val="00A353ED"/>
    <w:rsid w:val="00A36E08"/>
    <w:rsid w:val="00A36EB4"/>
    <w:rsid w:val="00A3779D"/>
    <w:rsid w:val="00A401B7"/>
    <w:rsid w:val="00A403B3"/>
    <w:rsid w:val="00A4129E"/>
    <w:rsid w:val="00A423D3"/>
    <w:rsid w:val="00A42D08"/>
    <w:rsid w:val="00A43A41"/>
    <w:rsid w:val="00A444F1"/>
    <w:rsid w:val="00A44C63"/>
    <w:rsid w:val="00A46C86"/>
    <w:rsid w:val="00A47C93"/>
    <w:rsid w:val="00A47DCD"/>
    <w:rsid w:val="00A50F8F"/>
    <w:rsid w:val="00A5112D"/>
    <w:rsid w:val="00A512BF"/>
    <w:rsid w:val="00A51356"/>
    <w:rsid w:val="00A52666"/>
    <w:rsid w:val="00A52A00"/>
    <w:rsid w:val="00A534CB"/>
    <w:rsid w:val="00A5451C"/>
    <w:rsid w:val="00A547BD"/>
    <w:rsid w:val="00A55150"/>
    <w:rsid w:val="00A5687E"/>
    <w:rsid w:val="00A568AB"/>
    <w:rsid w:val="00A6035C"/>
    <w:rsid w:val="00A61907"/>
    <w:rsid w:val="00A61C29"/>
    <w:rsid w:val="00A6206E"/>
    <w:rsid w:val="00A63E20"/>
    <w:rsid w:val="00A6444F"/>
    <w:rsid w:val="00A6463D"/>
    <w:rsid w:val="00A66769"/>
    <w:rsid w:val="00A70C5D"/>
    <w:rsid w:val="00A70DDD"/>
    <w:rsid w:val="00A71275"/>
    <w:rsid w:val="00A715A4"/>
    <w:rsid w:val="00A71ADE"/>
    <w:rsid w:val="00A71CAA"/>
    <w:rsid w:val="00A7228C"/>
    <w:rsid w:val="00A730E9"/>
    <w:rsid w:val="00A733A3"/>
    <w:rsid w:val="00A74470"/>
    <w:rsid w:val="00A74A12"/>
    <w:rsid w:val="00A769A6"/>
    <w:rsid w:val="00A804E2"/>
    <w:rsid w:val="00A80E87"/>
    <w:rsid w:val="00A81D67"/>
    <w:rsid w:val="00A829CE"/>
    <w:rsid w:val="00A83636"/>
    <w:rsid w:val="00A83F64"/>
    <w:rsid w:val="00A83F66"/>
    <w:rsid w:val="00A84494"/>
    <w:rsid w:val="00A84D5A"/>
    <w:rsid w:val="00A84D62"/>
    <w:rsid w:val="00A85E95"/>
    <w:rsid w:val="00A90578"/>
    <w:rsid w:val="00A92603"/>
    <w:rsid w:val="00A92C67"/>
    <w:rsid w:val="00A9369F"/>
    <w:rsid w:val="00A950DF"/>
    <w:rsid w:val="00A96F76"/>
    <w:rsid w:val="00A976B4"/>
    <w:rsid w:val="00A97C27"/>
    <w:rsid w:val="00A97FC5"/>
    <w:rsid w:val="00AA22C6"/>
    <w:rsid w:val="00AA2BD9"/>
    <w:rsid w:val="00AA33E7"/>
    <w:rsid w:val="00AA377F"/>
    <w:rsid w:val="00AA4785"/>
    <w:rsid w:val="00AA6303"/>
    <w:rsid w:val="00AA69E5"/>
    <w:rsid w:val="00AA71FC"/>
    <w:rsid w:val="00AB08B3"/>
    <w:rsid w:val="00AB329B"/>
    <w:rsid w:val="00AB3E5C"/>
    <w:rsid w:val="00AB434C"/>
    <w:rsid w:val="00AB4A71"/>
    <w:rsid w:val="00AB6BAC"/>
    <w:rsid w:val="00AB6C0D"/>
    <w:rsid w:val="00AB6D1E"/>
    <w:rsid w:val="00AC0F5F"/>
    <w:rsid w:val="00AC481B"/>
    <w:rsid w:val="00AC5B4E"/>
    <w:rsid w:val="00AC641C"/>
    <w:rsid w:val="00AC70D3"/>
    <w:rsid w:val="00AD01F9"/>
    <w:rsid w:val="00AD0A5C"/>
    <w:rsid w:val="00AD260B"/>
    <w:rsid w:val="00AD451D"/>
    <w:rsid w:val="00AD4670"/>
    <w:rsid w:val="00AD4F0E"/>
    <w:rsid w:val="00AD6F85"/>
    <w:rsid w:val="00AD7297"/>
    <w:rsid w:val="00AE19D2"/>
    <w:rsid w:val="00AE2581"/>
    <w:rsid w:val="00AE3113"/>
    <w:rsid w:val="00AE4430"/>
    <w:rsid w:val="00AE5C4E"/>
    <w:rsid w:val="00AE689F"/>
    <w:rsid w:val="00AF1882"/>
    <w:rsid w:val="00AF20C5"/>
    <w:rsid w:val="00AF4F8B"/>
    <w:rsid w:val="00AF64A5"/>
    <w:rsid w:val="00AF76DD"/>
    <w:rsid w:val="00B00670"/>
    <w:rsid w:val="00B01E69"/>
    <w:rsid w:val="00B01EFE"/>
    <w:rsid w:val="00B021BE"/>
    <w:rsid w:val="00B0264D"/>
    <w:rsid w:val="00B02776"/>
    <w:rsid w:val="00B03332"/>
    <w:rsid w:val="00B03EA6"/>
    <w:rsid w:val="00B06CFB"/>
    <w:rsid w:val="00B07966"/>
    <w:rsid w:val="00B10171"/>
    <w:rsid w:val="00B1051C"/>
    <w:rsid w:val="00B138D9"/>
    <w:rsid w:val="00B13FAE"/>
    <w:rsid w:val="00B140FC"/>
    <w:rsid w:val="00B14610"/>
    <w:rsid w:val="00B147EB"/>
    <w:rsid w:val="00B147F8"/>
    <w:rsid w:val="00B23BA2"/>
    <w:rsid w:val="00B26A71"/>
    <w:rsid w:val="00B276BD"/>
    <w:rsid w:val="00B307D7"/>
    <w:rsid w:val="00B308D3"/>
    <w:rsid w:val="00B30B99"/>
    <w:rsid w:val="00B336D2"/>
    <w:rsid w:val="00B342C5"/>
    <w:rsid w:val="00B34FCC"/>
    <w:rsid w:val="00B36377"/>
    <w:rsid w:val="00B36E73"/>
    <w:rsid w:val="00B403A9"/>
    <w:rsid w:val="00B4072B"/>
    <w:rsid w:val="00B40CF2"/>
    <w:rsid w:val="00B40D79"/>
    <w:rsid w:val="00B410BB"/>
    <w:rsid w:val="00B413DB"/>
    <w:rsid w:val="00B42046"/>
    <w:rsid w:val="00B432B2"/>
    <w:rsid w:val="00B439F2"/>
    <w:rsid w:val="00B446F0"/>
    <w:rsid w:val="00B45ABF"/>
    <w:rsid w:val="00B466D3"/>
    <w:rsid w:val="00B468B7"/>
    <w:rsid w:val="00B47E95"/>
    <w:rsid w:val="00B551E4"/>
    <w:rsid w:val="00B55973"/>
    <w:rsid w:val="00B61D81"/>
    <w:rsid w:val="00B62594"/>
    <w:rsid w:val="00B64094"/>
    <w:rsid w:val="00B6478D"/>
    <w:rsid w:val="00B64CF0"/>
    <w:rsid w:val="00B651F7"/>
    <w:rsid w:val="00B66296"/>
    <w:rsid w:val="00B70A94"/>
    <w:rsid w:val="00B72654"/>
    <w:rsid w:val="00B726D6"/>
    <w:rsid w:val="00B73427"/>
    <w:rsid w:val="00B74989"/>
    <w:rsid w:val="00B7500C"/>
    <w:rsid w:val="00B75E20"/>
    <w:rsid w:val="00B76399"/>
    <w:rsid w:val="00B807A7"/>
    <w:rsid w:val="00B8144F"/>
    <w:rsid w:val="00B81776"/>
    <w:rsid w:val="00B81A3D"/>
    <w:rsid w:val="00B81E87"/>
    <w:rsid w:val="00B82A82"/>
    <w:rsid w:val="00B8412E"/>
    <w:rsid w:val="00B85120"/>
    <w:rsid w:val="00B87857"/>
    <w:rsid w:val="00B87C14"/>
    <w:rsid w:val="00B929D7"/>
    <w:rsid w:val="00B93208"/>
    <w:rsid w:val="00B949CC"/>
    <w:rsid w:val="00B94D6C"/>
    <w:rsid w:val="00B94E11"/>
    <w:rsid w:val="00B94F84"/>
    <w:rsid w:val="00B95015"/>
    <w:rsid w:val="00B950EA"/>
    <w:rsid w:val="00B95230"/>
    <w:rsid w:val="00B95609"/>
    <w:rsid w:val="00B95965"/>
    <w:rsid w:val="00B96037"/>
    <w:rsid w:val="00B96DA9"/>
    <w:rsid w:val="00BA08A7"/>
    <w:rsid w:val="00BA21BA"/>
    <w:rsid w:val="00BA23A3"/>
    <w:rsid w:val="00BA2B43"/>
    <w:rsid w:val="00BA3C6B"/>
    <w:rsid w:val="00BA3D74"/>
    <w:rsid w:val="00BA5F51"/>
    <w:rsid w:val="00BA6BDF"/>
    <w:rsid w:val="00BB0B16"/>
    <w:rsid w:val="00BB1C8C"/>
    <w:rsid w:val="00BB269F"/>
    <w:rsid w:val="00BB28F6"/>
    <w:rsid w:val="00BB3572"/>
    <w:rsid w:val="00BB5FC4"/>
    <w:rsid w:val="00BC0723"/>
    <w:rsid w:val="00BC162E"/>
    <w:rsid w:val="00BC1799"/>
    <w:rsid w:val="00BC238C"/>
    <w:rsid w:val="00BC45D5"/>
    <w:rsid w:val="00BC5360"/>
    <w:rsid w:val="00BC67AA"/>
    <w:rsid w:val="00BD346D"/>
    <w:rsid w:val="00BD3892"/>
    <w:rsid w:val="00BD39C3"/>
    <w:rsid w:val="00BD496C"/>
    <w:rsid w:val="00BD5EEB"/>
    <w:rsid w:val="00BD6D7C"/>
    <w:rsid w:val="00BE0D44"/>
    <w:rsid w:val="00BE1198"/>
    <w:rsid w:val="00BE1691"/>
    <w:rsid w:val="00BE2560"/>
    <w:rsid w:val="00BE27D7"/>
    <w:rsid w:val="00BE3577"/>
    <w:rsid w:val="00BE4ACA"/>
    <w:rsid w:val="00BE4FD7"/>
    <w:rsid w:val="00BE54BC"/>
    <w:rsid w:val="00BE5A83"/>
    <w:rsid w:val="00BE6E2D"/>
    <w:rsid w:val="00BE78DE"/>
    <w:rsid w:val="00BF0D01"/>
    <w:rsid w:val="00BF19A2"/>
    <w:rsid w:val="00BF38D6"/>
    <w:rsid w:val="00BF3B46"/>
    <w:rsid w:val="00BF46F6"/>
    <w:rsid w:val="00BF5B9A"/>
    <w:rsid w:val="00BF6293"/>
    <w:rsid w:val="00BF6FBE"/>
    <w:rsid w:val="00BF7D14"/>
    <w:rsid w:val="00C00797"/>
    <w:rsid w:val="00C01D96"/>
    <w:rsid w:val="00C0208F"/>
    <w:rsid w:val="00C03DE1"/>
    <w:rsid w:val="00C063A6"/>
    <w:rsid w:val="00C07D4B"/>
    <w:rsid w:val="00C1019B"/>
    <w:rsid w:val="00C10313"/>
    <w:rsid w:val="00C10498"/>
    <w:rsid w:val="00C10A05"/>
    <w:rsid w:val="00C10C08"/>
    <w:rsid w:val="00C124D5"/>
    <w:rsid w:val="00C13DBF"/>
    <w:rsid w:val="00C15631"/>
    <w:rsid w:val="00C15B00"/>
    <w:rsid w:val="00C16385"/>
    <w:rsid w:val="00C17C3D"/>
    <w:rsid w:val="00C21527"/>
    <w:rsid w:val="00C2586E"/>
    <w:rsid w:val="00C262D5"/>
    <w:rsid w:val="00C26DAC"/>
    <w:rsid w:val="00C2707B"/>
    <w:rsid w:val="00C30C17"/>
    <w:rsid w:val="00C31EE8"/>
    <w:rsid w:val="00C32537"/>
    <w:rsid w:val="00C34826"/>
    <w:rsid w:val="00C366A5"/>
    <w:rsid w:val="00C406D7"/>
    <w:rsid w:val="00C40D95"/>
    <w:rsid w:val="00C431AA"/>
    <w:rsid w:val="00C43428"/>
    <w:rsid w:val="00C449D7"/>
    <w:rsid w:val="00C4606D"/>
    <w:rsid w:val="00C46093"/>
    <w:rsid w:val="00C47926"/>
    <w:rsid w:val="00C47D70"/>
    <w:rsid w:val="00C50C11"/>
    <w:rsid w:val="00C51385"/>
    <w:rsid w:val="00C53208"/>
    <w:rsid w:val="00C5396B"/>
    <w:rsid w:val="00C55BF1"/>
    <w:rsid w:val="00C55EED"/>
    <w:rsid w:val="00C567FF"/>
    <w:rsid w:val="00C611C6"/>
    <w:rsid w:val="00C616DA"/>
    <w:rsid w:val="00C62708"/>
    <w:rsid w:val="00C62F3B"/>
    <w:rsid w:val="00C6410D"/>
    <w:rsid w:val="00C65737"/>
    <w:rsid w:val="00C670B5"/>
    <w:rsid w:val="00C7037F"/>
    <w:rsid w:val="00C716DE"/>
    <w:rsid w:val="00C73633"/>
    <w:rsid w:val="00C766BF"/>
    <w:rsid w:val="00C76B4D"/>
    <w:rsid w:val="00C76E78"/>
    <w:rsid w:val="00C77B4A"/>
    <w:rsid w:val="00C77DEA"/>
    <w:rsid w:val="00C814D5"/>
    <w:rsid w:val="00C81652"/>
    <w:rsid w:val="00C8239D"/>
    <w:rsid w:val="00C833ED"/>
    <w:rsid w:val="00C83F8D"/>
    <w:rsid w:val="00C846A1"/>
    <w:rsid w:val="00C85D47"/>
    <w:rsid w:val="00C90BB2"/>
    <w:rsid w:val="00C90EF6"/>
    <w:rsid w:val="00C92583"/>
    <w:rsid w:val="00C93098"/>
    <w:rsid w:val="00C936E2"/>
    <w:rsid w:val="00C94BCB"/>
    <w:rsid w:val="00C959D7"/>
    <w:rsid w:val="00C95E9E"/>
    <w:rsid w:val="00C96910"/>
    <w:rsid w:val="00C9699B"/>
    <w:rsid w:val="00C96D15"/>
    <w:rsid w:val="00C97DD4"/>
    <w:rsid w:val="00CA0CE7"/>
    <w:rsid w:val="00CA456F"/>
    <w:rsid w:val="00CA5243"/>
    <w:rsid w:val="00CA5FAC"/>
    <w:rsid w:val="00CA7A9D"/>
    <w:rsid w:val="00CB360F"/>
    <w:rsid w:val="00CB43ED"/>
    <w:rsid w:val="00CB5B60"/>
    <w:rsid w:val="00CB5FA9"/>
    <w:rsid w:val="00CB636D"/>
    <w:rsid w:val="00CB65F2"/>
    <w:rsid w:val="00CB69B2"/>
    <w:rsid w:val="00CB7556"/>
    <w:rsid w:val="00CC0377"/>
    <w:rsid w:val="00CC12F3"/>
    <w:rsid w:val="00CC2749"/>
    <w:rsid w:val="00CC2962"/>
    <w:rsid w:val="00CC3B82"/>
    <w:rsid w:val="00CC6A4A"/>
    <w:rsid w:val="00CD16BA"/>
    <w:rsid w:val="00CD2AF9"/>
    <w:rsid w:val="00CD2F85"/>
    <w:rsid w:val="00CD3332"/>
    <w:rsid w:val="00CD36B9"/>
    <w:rsid w:val="00CD39E1"/>
    <w:rsid w:val="00CE189B"/>
    <w:rsid w:val="00CE1998"/>
    <w:rsid w:val="00CE19B1"/>
    <w:rsid w:val="00CE1A0D"/>
    <w:rsid w:val="00CE4266"/>
    <w:rsid w:val="00CE49B7"/>
    <w:rsid w:val="00CE4EDA"/>
    <w:rsid w:val="00CE54B6"/>
    <w:rsid w:val="00CE5B7D"/>
    <w:rsid w:val="00CF0550"/>
    <w:rsid w:val="00CF244B"/>
    <w:rsid w:val="00CF2464"/>
    <w:rsid w:val="00CF2C93"/>
    <w:rsid w:val="00CF34B8"/>
    <w:rsid w:val="00CF3F1F"/>
    <w:rsid w:val="00CF4AD7"/>
    <w:rsid w:val="00CF51CB"/>
    <w:rsid w:val="00CF7FD9"/>
    <w:rsid w:val="00D0181C"/>
    <w:rsid w:val="00D01BC3"/>
    <w:rsid w:val="00D01CF4"/>
    <w:rsid w:val="00D02B0D"/>
    <w:rsid w:val="00D036CA"/>
    <w:rsid w:val="00D03845"/>
    <w:rsid w:val="00D03BFA"/>
    <w:rsid w:val="00D0492B"/>
    <w:rsid w:val="00D04C86"/>
    <w:rsid w:val="00D06BD9"/>
    <w:rsid w:val="00D1006C"/>
    <w:rsid w:val="00D10AEF"/>
    <w:rsid w:val="00D112F4"/>
    <w:rsid w:val="00D14B3D"/>
    <w:rsid w:val="00D17248"/>
    <w:rsid w:val="00D20A98"/>
    <w:rsid w:val="00D22287"/>
    <w:rsid w:val="00D24D76"/>
    <w:rsid w:val="00D26329"/>
    <w:rsid w:val="00D2651B"/>
    <w:rsid w:val="00D2769A"/>
    <w:rsid w:val="00D27B42"/>
    <w:rsid w:val="00D303C8"/>
    <w:rsid w:val="00D31F3C"/>
    <w:rsid w:val="00D3225F"/>
    <w:rsid w:val="00D34933"/>
    <w:rsid w:val="00D3586B"/>
    <w:rsid w:val="00D37DC1"/>
    <w:rsid w:val="00D37F4B"/>
    <w:rsid w:val="00D400B4"/>
    <w:rsid w:val="00D40F15"/>
    <w:rsid w:val="00D4191F"/>
    <w:rsid w:val="00D42C1E"/>
    <w:rsid w:val="00D42E60"/>
    <w:rsid w:val="00D431F7"/>
    <w:rsid w:val="00D433B8"/>
    <w:rsid w:val="00D43ABD"/>
    <w:rsid w:val="00D44BD5"/>
    <w:rsid w:val="00D45515"/>
    <w:rsid w:val="00D45C51"/>
    <w:rsid w:val="00D46CEA"/>
    <w:rsid w:val="00D50638"/>
    <w:rsid w:val="00D50AE5"/>
    <w:rsid w:val="00D511EB"/>
    <w:rsid w:val="00D51E18"/>
    <w:rsid w:val="00D52AC4"/>
    <w:rsid w:val="00D52B69"/>
    <w:rsid w:val="00D52ED0"/>
    <w:rsid w:val="00D54793"/>
    <w:rsid w:val="00D566F8"/>
    <w:rsid w:val="00D57282"/>
    <w:rsid w:val="00D62F1E"/>
    <w:rsid w:val="00D63C02"/>
    <w:rsid w:val="00D65602"/>
    <w:rsid w:val="00D666E8"/>
    <w:rsid w:val="00D67309"/>
    <w:rsid w:val="00D728DE"/>
    <w:rsid w:val="00D736E6"/>
    <w:rsid w:val="00D74229"/>
    <w:rsid w:val="00D751AF"/>
    <w:rsid w:val="00D75569"/>
    <w:rsid w:val="00D76C0E"/>
    <w:rsid w:val="00D80496"/>
    <w:rsid w:val="00D8072A"/>
    <w:rsid w:val="00D849AF"/>
    <w:rsid w:val="00D857D9"/>
    <w:rsid w:val="00D87694"/>
    <w:rsid w:val="00D87AEE"/>
    <w:rsid w:val="00D90293"/>
    <w:rsid w:val="00D90B6C"/>
    <w:rsid w:val="00D915CF"/>
    <w:rsid w:val="00D930BF"/>
    <w:rsid w:val="00D942FB"/>
    <w:rsid w:val="00D95BAB"/>
    <w:rsid w:val="00D9739C"/>
    <w:rsid w:val="00DA024D"/>
    <w:rsid w:val="00DA16D4"/>
    <w:rsid w:val="00DA19BB"/>
    <w:rsid w:val="00DA2475"/>
    <w:rsid w:val="00DA2EBB"/>
    <w:rsid w:val="00DA365B"/>
    <w:rsid w:val="00DA5054"/>
    <w:rsid w:val="00DA7DF4"/>
    <w:rsid w:val="00DB1088"/>
    <w:rsid w:val="00DB12AC"/>
    <w:rsid w:val="00DB2F8A"/>
    <w:rsid w:val="00DB577C"/>
    <w:rsid w:val="00DB6177"/>
    <w:rsid w:val="00DB6C2C"/>
    <w:rsid w:val="00DC0257"/>
    <w:rsid w:val="00DC197A"/>
    <w:rsid w:val="00DC1BB5"/>
    <w:rsid w:val="00DC2972"/>
    <w:rsid w:val="00DC3107"/>
    <w:rsid w:val="00DC5C5B"/>
    <w:rsid w:val="00DC6795"/>
    <w:rsid w:val="00DC732E"/>
    <w:rsid w:val="00DD03B2"/>
    <w:rsid w:val="00DD0E9C"/>
    <w:rsid w:val="00DD12DC"/>
    <w:rsid w:val="00DD1EA3"/>
    <w:rsid w:val="00DD2423"/>
    <w:rsid w:val="00DD2916"/>
    <w:rsid w:val="00DD3BBF"/>
    <w:rsid w:val="00DD456C"/>
    <w:rsid w:val="00DD487B"/>
    <w:rsid w:val="00DD49E5"/>
    <w:rsid w:val="00DD5505"/>
    <w:rsid w:val="00DD6EEB"/>
    <w:rsid w:val="00DD7462"/>
    <w:rsid w:val="00DD7CBF"/>
    <w:rsid w:val="00DE44FC"/>
    <w:rsid w:val="00DE4A49"/>
    <w:rsid w:val="00DE60C7"/>
    <w:rsid w:val="00DF08C6"/>
    <w:rsid w:val="00DF2952"/>
    <w:rsid w:val="00DF3A1E"/>
    <w:rsid w:val="00DF5E80"/>
    <w:rsid w:val="00DF712B"/>
    <w:rsid w:val="00DF7230"/>
    <w:rsid w:val="00DF7626"/>
    <w:rsid w:val="00DF7BF2"/>
    <w:rsid w:val="00DF7FCC"/>
    <w:rsid w:val="00E0012E"/>
    <w:rsid w:val="00E001E8"/>
    <w:rsid w:val="00E01443"/>
    <w:rsid w:val="00E01536"/>
    <w:rsid w:val="00E0272B"/>
    <w:rsid w:val="00E0297C"/>
    <w:rsid w:val="00E031ED"/>
    <w:rsid w:val="00E0348B"/>
    <w:rsid w:val="00E0559B"/>
    <w:rsid w:val="00E060AD"/>
    <w:rsid w:val="00E06B3E"/>
    <w:rsid w:val="00E07217"/>
    <w:rsid w:val="00E11EB7"/>
    <w:rsid w:val="00E12455"/>
    <w:rsid w:val="00E1275A"/>
    <w:rsid w:val="00E12861"/>
    <w:rsid w:val="00E12B93"/>
    <w:rsid w:val="00E151FE"/>
    <w:rsid w:val="00E16686"/>
    <w:rsid w:val="00E16A5E"/>
    <w:rsid w:val="00E16C69"/>
    <w:rsid w:val="00E170AE"/>
    <w:rsid w:val="00E171F0"/>
    <w:rsid w:val="00E2132C"/>
    <w:rsid w:val="00E23FDA"/>
    <w:rsid w:val="00E26252"/>
    <w:rsid w:val="00E266A7"/>
    <w:rsid w:val="00E26983"/>
    <w:rsid w:val="00E27AD8"/>
    <w:rsid w:val="00E310CA"/>
    <w:rsid w:val="00E34108"/>
    <w:rsid w:val="00E34EE9"/>
    <w:rsid w:val="00E371E3"/>
    <w:rsid w:val="00E414C5"/>
    <w:rsid w:val="00E420FE"/>
    <w:rsid w:val="00E42A41"/>
    <w:rsid w:val="00E43833"/>
    <w:rsid w:val="00E4524E"/>
    <w:rsid w:val="00E47DE7"/>
    <w:rsid w:val="00E5432A"/>
    <w:rsid w:val="00E556B8"/>
    <w:rsid w:val="00E56F03"/>
    <w:rsid w:val="00E57A4D"/>
    <w:rsid w:val="00E602C4"/>
    <w:rsid w:val="00E60DDA"/>
    <w:rsid w:val="00E6107C"/>
    <w:rsid w:val="00E631CB"/>
    <w:rsid w:val="00E64F6B"/>
    <w:rsid w:val="00E651B3"/>
    <w:rsid w:val="00E65722"/>
    <w:rsid w:val="00E662C3"/>
    <w:rsid w:val="00E66B43"/>
    <w:rsid w:val="00E66D3E"/>
    <w:rsid w:val="00E710C0"/>
    <w:rsid w:val="00E71401"/>
    <w:rsid w:val="00E7186A"/>
    <w:rsid w:val="00E75822"/>
    <w:rsid w:val="00E75AAB"/>
    <w:rsid w:val="00E766D8"/>
    <w:rsid w:val="00E76A37"/>
    <w:rsid w:val="00E776ED"/>
    <w:rsid w:val="00E80F9F"/>
    <w:rsid w:val="00E80FA4"/>
    <w:rsid w:val="00E81C21"/>
    <w:rsid w:val="00E8215F"/>
    <w:rsid w:val="00E82F68"/>
    <w:rsid w:val="00E859A3"/>
    <w:rsid w:val="00E8792D"/>
    <w:rsid w:val="00E9077C"/>
    <w:rsid w:val="00E90FFD"/>
    <w:rsid w:val="00E91118"/>
    <w:rsid w:val="00E926D1"/>
    <w:rsid w:val="00E9289A"/>
    <w:rsid w:val="00E92ED0"/>
    <w:rsid w:val="00E946AD"/>
    <w:rsid w:val="00E953F9"/>
    <w:rsid w:val="00E97660"/>
    <w:rsid w:val="00EA0D0F"/>
    <w:rsid w:val="00EA27E2"/>
    <w:rsid w:val="00EA2CE6"/>
    <w:rsid w:val="00EA3984"/>
    <w:rsid w:val="00EA4992"/>
    <w:rsid w:val="00EA587E"/>
    <w:rsid w:val="00EA7149"/>
    <w:rsid w:val="00EA7458"/>
    <w:rsid w:val="00EB082B"/>
    <w:rsid w:val="00EB0B98"/>
    <w:rsid w:val="00EB1B97"/>
    <w:rsid w:val="00EB26F1"/>
    <w:rsid w:val="00EB34A9"/>
    <w:rsid w:val="00EB3A6D"/>
    <w:rsid w:val="00EB523C"/>
    <w:rsid w:val="00EC2515"/>
    <w:rsid w:val="00EC4A7F"/>
    <w:rsid w:val="00EC6436"/>
    <w:rsid w:val="00ED00C6"/>
    <w:rsid w:val="00ED0643"/>
    <w:rsid w:val="00ED40FB"/>
    <w:rsid w:val="00ED572A"/>
    <w:rsid w:val="00ED5C41"/>
    <w:rsid w:val="00ED5D87"/>
    <w:rsid w:val="00ED6201"/>
    <w:rsid w:val="00ED6784"/>
    <w:rsid w:val="00ED7438"/>
    <w:rsid w:val="00EE1F06"/>
    <w:rsid w:val="00EE31C7"/>
    <w:rsid w:val="00EE3E26"/>
    <w:rsid w:val="00EE3ECC"/>
    <w:rsid w:val="00EE41C2"/>
    <w:rsid w:val="00EE4FFF"/>
    <w:rsid w:val="00EE52D3"/>
    <w:rsid w:val="00EE6A53"/>
    <w:rsid w:val="00EE6DF2"/>
    <w:rsid w:val="00EE73BA"/>
    <w:rsid w:val="00EE78AA"/>
    <w:rsid w:val="00EF032E"/>
    <w:rsid w:val="00EF07C5"/>
    <w:rsid w:val="00EF4D2F"/>
    <w:rsid w:val="00EF58FA"/>
    <w:rsid w:val="00F020C5"/>
    <w:rsid w:val="00F031C3"/>
    <w:rsid w:val="00F03378"/>
    <w:rsid w:val="00F03AEE"/>
    <w:rsid w:val="00F04ADC"/>
    <w:rsid w:val="00F05B07"/>
    <w:rsid w:val="00F070E9"/>
    <w:rsid w:val="00F07322"/>
    <w:rsid w:val="00F1139E"/>
    <w:rsid w:val="00F11938"/>
    <w:rsid w:val="00F11E58"/>
    <w:rsid w:val="00F12455"/>
    <w:rsid w:val="00F12F91"/>
    <w:rsid w:val="00F131D3"/>
    <w:rsid w:val="00F14879"/>
    <w:rsid w:val="00F15C03"/>
    <w:rsid w:val="00F166F6"/>
    <w:rsid w:val="00F17AA8"/>
    <w:rsid w:val="00F17F2F"/>
    <w:rsid w:val="00F207DB"/>
    <w:rsid w:val="00F20D53"/>
    <w:rsid w:val="00F20EDA"/>
    <w:rsid w:val="00F211DD"/>
    <w:rsid w:val="00F22C92"/>
    <w:rsid w:val="00F2320B"/>
    <w:rsid w:val="00F23488"/>
    <w:rsid w:val="00F24A14"/>
    <w:rsid w:val="00F25D75"/>
    <w:rsid w:val="00F2721C"/>
    <w:rsid w:val="00F27DB5"/>
    <w:rsid w:val="00F27FAF"/>
    <w:rsid w:val="00F31284"/>
    <w:rsid w:val="00F31B08"/>
    <w:rsid w:val="00F34536"/>
    <w:rsid w:val="00F37F6F"/>
    <w:rsid w:val="00F40CB1"/>
    <w:rsid w:val="00F43131"/>
    <w:rsid w:val="00F44B23"/>
    <w:rsid w:val="00F45BB7"/>
    <w:rsid w:val="00F46A35"/>
    <w:rsid w:val="00F50ACA"/>
    <w:rsid w:val="00F51CCB"/>
    <w:rsid w:val="00F53243"/>
    <w:rsid w:val="00F54BF2"/>
    <w:rsid w:val="00F601E7"/>
    <w:rsid w:val="00F612A4"/>
    <w:rsid w:val="00F61DF0"/>
    <w:rsid w:val="00F625D3"/>
    <w:rsid w:val="00F62BAC"/>
    <w:rsid w:val="00F6344E"/>
    <w:rsid w:val="00F6350E"/>
    <w:rsid w:val="00F664C3"/>
    <w:rsid w:val="00F667B2"/>
    <w:rsid w:val="00F72F2A"/>
    <w:rsid w:val="00F732F3"/>
    <w:rsid w:val="00F733E8"/>
    <w:rsid w:val="00F73D51"/>
    <w:rsid w:val="00F74421"/>
    <w:rsid w:val="00F7478A"/>
    <w:rsid w:val="00F74C7C"/>
    <w:rsid w:val="00F75017"/>
    <w:rsid w:val="00F760F9"/>
    <w:rsid w:val="00F76A9C"/>
    <w:rsid w:val="00F77C3D"/>
    <w:rsid w:val="00F800D3"/>
    <w:rsid w:val="00F80929"/>
    <w:rsid w:val="00F812A6"/>
    <w:rsid w:val="00F81577"/>
    <w:rsid w:val="00F81D79"/>
    <w:rsid w:val="00F82A31"/>
    <w:rsid w:val="00F8358B"/>
    <w:rsid w:val="00F835FE"/>
    <w:rsid w:val="00F83B78"/>
    <w:rsid w:val="00F849CC"/>
    <w:rsid w:val="00F86192"/>
    <w:rsid w:val="00F86DB9"/>
    <w:rsid w:val="00F87170"/>
    <w:rsid w:val="00F87914"/>
    <w:rsid w:val="00F90CB9"/>
    <w:rsid w:val="00F932A5"/>
    <w:rsid w:val="00F9441E"/>
    <w:rsid w:val="00F944D6"/>
    <w:rsid w:val="00F94B7E"/>
    <w:rsid w:val="00F959C8"/>
    <w:rsid w:val="00F96956"/>
    <w:rsid w:val="00F97472"/>
    <w:rsid w:val="00FA3185"/>
    <w:rsid w:val="00FA635B"/>
    <w:rsid w:val="00FA7FF5"/>
    <w:rsid w:val="00FB0C88"/>
    <w:rsid w:val="00FB132F"/>
    <w:rsid w:val="00FB3E1A"/>
    <w:rsid w:val="00FB5D47"/>
    <w:rsid w:val="00FB607B"/>
    <w:rsid w:val="00FB7491"/>
    <w:rsid w:val="00FB79E4"/>
    <w:rsid w:val="00FC07E6"/>
    <w:rsid w:val="00FC0C17"/>
    <w:rsid w:val="00FC1E6C"/>
    <w:rsid w:val="00FC369B"/>
    <w:rsid w:val="00FC36E9"/>
    <w:rsid w:val="00FC5533"/>
    <w:rsid w:val="00FC5DFE"/>
    <w:rsid w:val="00FC6642"/>
    <w:rsid w:val="00FC6A87"/>
    <w:rsid w:val="00FC7168"/>
    <w:rsid w:val="00FC7199"/>
    <w:rsid w:val="00FC7B78"/>
    <w:rsid w:val="00FD0BBB"/>
    <w:rsid w:val="00FD15EB"/>
    <w:rsid w:val="00FD17CE"/>
    <w:rsid w:val="00FD1C98"/>
    <w:rsid w:val="00FD396C"/>
    <w:rsid w:val="00FD4DF7"/>
    <w:rsid w:val="00FD67C2"/>
    <w:rsid w:val="00FD780D"/>
    <w:rsid w:val="00FD7A91"/>
    <w:rsid w:val="00FD7D02"/>
    <w:rsid w:val="00FD7F14"/>
    <w:rsid w:val="00FE06A2"/>
    <w:rsid w:val="00FE1695"/>
    <w:rsid w:val="00FE1BE4"/>
    <w:rsid w:val="00FE3106"/>
    <w:rsid w:val="00FE34BB"/>
    <w:rsid w:val="00FE3552"/>
    <w:rsid w:val="00FE3B3A"/>
    <w:rsid w:val="00FE3B5F"/>
    <w:rsid w:val="00FE4CEE"/>
    <w:rsid w:val="00FE524D"/>
    <w:rsid w:val="00FE5509"/>
    <w:rsid w:val="00FE6693"/>
    <w:rsid w:val="00FF0B4F"/>
    <w:rsid w:val="00FF0E11"/>
    <w:rsid w:val="00FF3176"/>
    <w:rsid w:val="00FF380E"/>
    <w:rsid w:val="00FF3943"/>
    <w:rsid w:val="00FF3A19"/>
    <w:rsid w:val="00FF5349"/>
    <w:rsid w:val="00FF6679"/>
    <w:rsid w:val="00FF6801"/>
    <w:rsid w:val="00FF6B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cf"/>
    </o:shapedefaults>
    <o:shapelayout v:ext="edit">
      <o:idmap v:ext="edit" data="2"/>
    </o:shapelayout>
  </w:shapeDefaults>
  <w:decimalSymbol w:val="."/>
  <w:listSeparator w:val=","/>
  <w14:docId w14:val="644C6A26"/>
  <w15:docId w15:val="{F2366BC1-7A65-41B4-B009-13CD1EAE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69FD"/>
    <w:pPr>
      <w:bidi/>
    </w:pPr>
  </w:style>
  <w:style w:type="paragraph" w:styleId="Heading1">
    <w:name w:val="heading 1"/>
    <w:basedOn w:val="Normal"/>
    <w:next w:val="Normal"/>
    <w:link w:val="Heading1Char"/>
    <w:qFormat/>
    <w:pPr>
      <w:keepNext/>
      <w:spacing w:after="480"/>
      <w:jc w:val="lowKashida"/>
      <w:outlineLvl w:val="0"/>
    </w:pPr>
    <w:rPr>
      <w:rFonts w:cs="Times New Roman"/>
      <w:b/>
      <w:bCs/>
      <w:szCs w:val="32"/>
      <w:lang w:val="x-none" w:eastAsia="x-none"/>
    </w:rPr>
  </w:style>
  <w:style w:type="paragraph" w:styleId="Heading2">
    <w:name w:val="heading 2"/>
    <w:basedOn w:val="Normal"/>
    <w:next w:val="Normal"/>
    <w:qFormat/>
    <w:pPr>
      <w:keepNext/>
      <w:spacing w:before="240"/>
      <w:jc w:val="center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ind w:left="7200" w:firstLine="170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600"/>
      <w:ind w:firstLine="794"/>
      <w:jc w:val="right"/>
      <w:outlineLvl w:val="3"/>
    </w:pPr>
    <w:rPr>
      <w:b/>
      <w:bCs/>
      <w:szCs w:val="32"/>
    </w:rPr>
  </w:style>
  <w:style w:type="paragraph" w:styleId="Heading5">
    <w:name w:val="heading 5"/>
    <w:basedOn w:val="Normal"/>
    <w:next w:val="Normal"/>
    <w:qFormat/>
    <w:pPr>
      <w:keepNext/>
      <w:ind w:firstLine="793"/>
      <w:jc w:val="right"/>
      <w:outlineLvl w:val="4"/>
    </w:pPr>
    <w:rPr>
      <w:b/>
      <w:bCs/>
      <w:szCs w:val="32"/>
    </w:rPr>
  </w:style>
  <w:style w:type="paragraph" w:styleId="Heading6">
    <w:name w:val="heading 6"/>
    <w:basedOn w:val="Normal"/>
    <w:next w:val="Normal"/>
    <w:qFormat/>
    <w:pPr>
      <w:keepNext/>
      <w:ind w:left="7200" w:hanging="113"/>
      <w:jc w:val="lowKashida"/>
      <w:outlineLvl w:val="5"/>
    </w:pPr>
    <w:rPr>
      <w:b/>
      <w:bCs/>
      <w:szCs w:val="32"/>
    </w:rPr>
  </w:style>
  <w:style w:type="paragraph" w:styleId="Heading7">
    <w:name w:val="heading 7"/>
    <w:basedOn w:val="Normal"/>
    <w:next w:val="Normal"/>
    <w:qFormat/>
    <w:pPr>
      <w:keepNext/>
      <w:bidi w:val="0"/>
      <w:spacing w:before="120" w:after="120"/>
      <w:ind w:firstLine="720"/>
      <w:jc w:val="lowKashida"/>
      <w:outlineLvl w:val="6"/>
    </w:pPr>
    <w:rPr>
      <w:rFonts w:cs="Arabic Transparent"/>
      <w:b/>
      <w:bCs/>
      <w:szCs w:val="28"/>
    </w:rPr>
  </w:style>
  <w:style w:type="paragraph" w:styleId="Heading8">
    <w:name w:val="heading 8"/>
    <w:basedOn w:val="Normal"/>
    <w:next w:val="Normal"/>
    <w:qFormat/>
    <w:pPr>
      <w:keepNext/>
      <w:spacing w:before="120" w:after="120"/>
      <w:ind w:hanging="1"/>
      <w:jc w:val="center"/>
      <w:outlineLvl w:val="7"/>
    </w:pPr>
    <w:rPr>
      <w:rFonts w:cs="Arabic Transparent"/>
      <w:b/>
      <w:bCs/>
      <w:sz w:val="24"/>
      <w:szCs w:val="28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rFonts w:cs="Mudir MT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styleId="BlockText">
    <w:name w:val="Block Text"/>
    <w:basedOn w:val="Normal"/>
    <w:pPr>
      <w:spacing w:before="120"/>
      <w:ind w:left="566" w:hanging="566"/>
    </w:pPr>
    <w:rPr>
      <w:rFonts w:cs="Arabic Transparent"/>
      <w:szCs w:val="28"/>
    </w:rPr>
  </w:style>
  <w:style w:type="paragraph" w:styleId="BodyTextIndent">
    <w:name w:val="Body Text Indent"/>
    <w:basedOn w:val="Normal"/>
    <w:pPr>
      <w:spacing w:before="120" w:after="120"/>
      <w:ind w:firstLine="720"/>
      <w:jc w:val="lowKashida"/>
    </w:pPr>
    <w:rPr>
      <w:rFonts w:cs="Arabic Transparent"/>
      <w:szCs w:val="32"/>
    </w:rPr>
  </w:style>
  <w:style w:type="paragraph" w:styleId="BodyText">
    <w:name w:val="Body Text"/>
    <w:basedOn w:val="Normal"/>
    <w:rPr>
      <w:rFonts w:cs="Arabic Transparent"/>
      <w:szCs w:val="28"/>
    </w:rPr>
  </w:style>
  <w:style w:type="paragraph" w:styleId="BodyText2">
    <w:name w:val="Body Text 2"/>
    <w:basedOn w:val="Normal"/>
    <w:rPr>
      <w:rFonts w:cs="Arabic Transparent"/>
      <w:szCs w:val="28"/>
    </w:rPr>
  </w:style>
  <w:style w:type="paragraph" w:styleId="BodyText3">
    <w:name w:val="Body Text 3"/>
    <w:basedOn w:val="Normal"/>
    <w:pPr>
      <w:jc w:val="lowKashida"/>
    </w:pPr>
    <w:rPr>
      <w:rFonts w:cs="Arabic Transparent"/>
      <w:szCs w:val="28"/>
    </w:rPr>
  </w:style>
  <w:style w:type="paragraph" w:styleId="BodyTextIndent2">
    <w:name w:val="Body Text Indent 2"/>
    <w:basedOn w:val="Normal"/>
    <w:pPr>
      <w:spacing w:before="120" w:after="120"/>
      <w:ind w:firstLine="720"/>
      <w:jc w:val="lowKashida"/>
    </w:pPr>
    <w:rPr>
      <w:rFonts w:cs="Arabic Transparent"/>
      <w:b/>
      <w:bCs/>
      <w:szCs w:val="28"/>
    </w:rPr>
  </w:style>
  <w:style w:type="paragraph" w:styleId="BodyTextIndent3">
    <w:name w:val="Body Text Indent 3"/>
    <w:basedOn w:val="Normal"/>
    <w:pPr>
      <w:spacing w:before="120" w:after="120" w:line="360" w:lineRule="auto"/>
      <w:ind w:firstLine="720"/>
      <w:jc w:val="lowKashida"/>
    </w:pPr>
    <w:rPr>
      <w:rFonts w:cs="Arabic Transparent"/>
      <w:szCs w:val="28"/>
    </w:rPr>
  </w:style>
  <w:style w:type="paragraph" w:styleId="Title">
    <w:name w:val="Title"/>
    <w:basedOn w:val="Normal"/>
    <w:qFormat/>
    <w:rsid w:val="00826CFE"/>
    <w:pPr>
      <w:jc w:val="center"/>
    </w:pPr>
    <w:rPr>
      <w:rFonts w:cs="Times New Roman"/>
      <w:b/>
      <w:bCs/>
      <w:sz w:val="28"/>
      <w:szCs w:val="28"/>
      <w:lang w:bidi="ar-EG"/>
    </w:rPr>
  </w:style>
  <w:style w:type="table" w:styleId="TableGrid">
    <w:name w:val="Table Grid"/>
    <w:basedOn w:val="TableNormal"/>
    <w:uiPriority w:val="39"/>
    <w:rsid w:val="00767CE7"/>
    <w:pPr>
      <w:bidi/>
    </w:pPr>
    <w:rPr>
      <w:rFonts w:eastAsia="SimSu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rsid w:val="00D01CF4"/>
    <w:rPr>
      <w:rFonts w:ascii="Courier New"/>
    </w:rPr>
  </w:style>
  <w:style w:type="paragraph" w:styleId="Date">
    <w:name w:val="Date"/>
    <w:basedOn w:val="Normal"/>
    <w:next w:val="Normal"/>
    <w:rsid w:val="0018495A"/>
  </w:style>
  <w:style w:type="paragraph" w:styleId="BalloonText">
    <w:name w:val="Balloon Text"/>
    <w:basedOn w:val="Normal"/>
    <w:semiHidden/>
    <w:rsid w:val="00313256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rsid w:val="00E9077C"/>
    <w:rPr>
      <w:rFonts w:ascii="Tahoma" w:hAnsi="Tahoma" w:cs="Times New Roman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rsid w:val="00E9077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660779"/>
  </w:style>
  <w:style w:type="character" w:customStyle="1" w:styleId="Heading1Char">
    <w:name w:val="Heading 1 Char"/>
    <w:link w:val="Heading1"/>
    <w:rsid w:val="009B3522"/>
    <w:rPr>
      <w:b/>
      <w:bCs/>
      <w:szCs w:val="32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9B3522"/>
    <w:pPr>
      <w:spacing w:before="200" w:after="200" w:line="276" w:lineRule="auto"/>
      <w:ind w:left="720"/>
      <w:contextualSpacing/>
    </w:pPr>
    <w:rPr>
      <w:rFonts w:ascii="Calibri" w:hAnsi="Calibri" w:cs="Arial"/>
    </w:rPr>
  </w:style>
  <w:style w:type="character" w:customStyle="1" w:styleId="shorttext">
    <w:name w:val="short_text"/>
    <w:rsid w:val="009B3522"/>
  </w:style>
  <w:style w:type="character" w:customStyle="1" w:styleId="hps">
    <w:name w:val="hps"/>
    <w:rsid w:val="009B3522"/>
  </w:style>
  <w:style w:type="character" w:customStyle="1" w:styleId="NoSpacingChar">
    <w:name w:val="No Spacing Char"/>
    <w:link w:val="NoSpacing"/>
    <w:uiPriority w:val="1"/>
    <w:locked/>
    <w:rsid w:val="00D849AF"/>
  </w:style>
  <w:style w:type="paragraph" w:styleId="NoSpacing">
    <w:name w:val="No Spacing"/>
    <w:basedOn w:val="Normal"/>
    <w:link w:val="NoSpacingChar"/>
    <w:uiPriority w:val="1"/>
    <w:qFormat/>
    <w:rsid w:val="00D849AF"/>
    <w:pPr>
      <w:bidi w:val="0"/>
    </w:pPr>
  </w:style>
  <w:style w:type="character" w:customStyle="1" w:styleId="FooterChar">
    <w:name w:val="Footer Char"/>
    <w:link w:val="Footer"/>
    <w:uiPriority w:val="99"/>
    <w:rsid w:val="00D849AF"/>
  </w:style>
  <w:style w:type="table" w:customStyle="1" w:styleId="TableGrid1">
    <w:name w:val="Table Grid1"/>
    <w:basedOn w:val="TableNormal"/>
    <w:next w:val="TableGrid"/>
    <w:uiPriority w:val="59"/>
    <w:rsid w:val="00D849AF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D849AF"/>
    <w:rPr>
      <w:color w:val="0000FF"/>
      <w:u w:val="single"/>
    </w:rPr>
  </w:style>
  <w:style w:type="paragraph" w:styleId="EndnoteText">
    <w:name w:val="endnote text"/>
    <w:basedOn w:val="Normal"/>
    <w:link w:val="EndnoteTextChar"/>
    <w:rsid w:val="00D849AF"/>
  </w:style>
  <w:style w:type="character" w:customStyle="1" w:styleId="EndnoteTextChar">
    <w:name w:val="Endnote Text Char"/>
    <w:basedOn w:val="DefaultParagraphFont"/>
    <w:link w:val="EndnoteText"/>
    <w:rsid w:val="00D849AF"/>
  </w:style>
  <w:style w:type="character" w:styleId="EndnoteReference">
    <w:name w:val="endnote reference"/>
    <w:rsid w:val="00D849AF"/>
    <w:rPr>
      <w:vertAlign w:val="superscript"/>
    </w:rPr>
  </w:style>
  <w:style w:type="character" w:styleId="BookTitle">
    <w:name w:val="Book Title"/>
    <w:uiPriority w:val="33"/>
    <w:qFormat/>
    <w:rsid w:val="00D849AF"/>
    <w:rPr>
      <w:b/>
      <w:bCs/>
      <w:smallCaps/>
      <w:spacing w:val="5"/>
    </w:rPr>
  </w:style>
  <w:style w:type="table" w:customStyle="1" w:styleId="TableGrid2">
    <w:name w:val="Table Grid2"/>
    <w:basedOn w:val="TableNormal"/>
    <w:next w:val="TableGrid"/>
    <w:uiPriority w:val="59"/>
    <w:rsid w:val="00D849AF"/>
    <w:rPr>
      <w:rFonts w:ascii="Calibri" w:eastAsia="Calibri" w:hAnsi="Calibri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qFormat/>
    <w:rsid w:val="00D849AF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563C"/>
    <w:pPr>
      <w:spacing w:before="240" w:after="60"/>
      <w:jc w:val="left"/>
      <w:outlineLvl w:val="9"/>
    </w:pPr>
    <w:rPr>
      <w:rFonts w:ascii="Cambria" w:hAnsi="Cambria"/>
      <w:kern w:val="32"/>
      <w:sz w:val="32"/>
      <w:lang w:val="en-US" w:eastAsia="en-US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6509A2"/>
    <w:rPr>
      <w:rFonts w:ascii="Calibri" w:hAnsi="Calibri" w:cs="Arial"/>
    </w:rPr>
  </w:style>
  <w:style w:type="character" w:customStyle="1" w:styleId="Heading4Char">
    <w:name w:val="Heading 4 Char"/>
    <w:basedOn w:val="DefaultParagraphFont"/>
    <w:link w:val="Heading4"/>
    <w:rsid w:val="00C8239D"/>
    <w:rPr>
      <w:b/>
      <w:bCs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F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FF1"/>
    <w:rPr>
      <w:rFonts w:ascii="Courier New" w:hAnsi="Courier New" w:cs="Courier New"/>
    </w:rPr>
  </w:style>
  <w:style w:type="character" w:customStyle="1" w:styleId="y2iqfc">
    <w:name w:val="y2iqfc"/>
    <w:basedOn w:val="DefaultParagraphFont"/>
    <w:rsid w:val="00753FF1"/>
  </w:style>
  <w:style w:type="paragraph" w:styleId="NormalWeb">
    <w:name w:val="Normal (Web)"/>
    <w:basedOn w:val="Normal"/>
    <w:uiPriority w:val="99"/>
    <w:unhideWhenUsed/>
    <w:rsid w:val="009E7775"/>
    <w:pPr>
      <w:bidi w:val="0"/>
      <w:spacing w:before="100" w:beforeAutospacing="1" w:after="100" w:afterAutospacing="1"/>
    </w:pPr>
    <w:rPr>
      <w:rFonts w:cs="Times New Roman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50056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6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8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08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6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39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1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jpeg"/><Relationship Id="rId2" Type="http://schemas.openxmlformats.org/officeDocument/2006/relationships/image" Target="media/image42.jpg"/><Relationship Id="rId1" Type="http://schemas.openxmlformats.org/officeDocument/2006/relationships/image" Target="media/image41.jpg"/><Relationship Id="rId4" Type="http://schemas.openxmlformats.org/officeDocument/2006/relationships/image" Target="media/image4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Letters%20&amp;%20Faxes\&#1582;&#1591;&#1575;&#1576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98777-71E2-4260-AA1A-F306E50C4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خطاب.dot</Template>
  <TotalTime>163</TotalTime>
  <Pages>12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السيد الأستاذ الدكتور/</vt:lpstr>
    </vt:vector>
  </TitlesOfParts>
  <Company>INDIVIDUAL OEM LICENSE</Company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السيد الأستاذ الدكتور/</dc:title>
  <dc:creator>Sosta</dc:creator>
  <cp:lastModifiedBy>Abdelrahman Mahmoud Sedky</cp:lastModifiedBy>
  <cp:revision>10</cp:revision>
  <cp:lastPrinted>2022-09-21T16:46:00Z</cp:lastPrinted>
  <dcterms:created xsi:type="dcterms:W3CDTF">2022-09-21T14:26:00Z</dcterms:created>
  <dcterms:modified xsi:type="dcterms:W3CDTF">2022-09-22T03:28:00Z</dcterms:modified>
</cp:coreProperties>
</file>